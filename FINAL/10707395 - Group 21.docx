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38060" w14:textId="77777777" w:rsidR="00155646" w:rsidRDefault="00155646" w:rsidP="00DF198B">
      <w:pPr>
        <w:pStyle w:val="GraphicAnchor"/>
      </w:pPr>
    </w:p>
    <w:p w14:paraId="11E2F40E" w14:textId="77777777" w:rsidR="00883799" w:rsidRDefault="00883799" w:rsidP="00883799"/>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883799" w14:paraId="48004BE6" w14:textId="77777777" w:rsidTr="00883799">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AB97668" w14:textId="6A55BDAB" w:rsidR="00883799" w:rsidRDefault="00883799">
            <w:r>
              <w:t xml:space="preserve">Name: </w:t>
            </w:r>
            <w:r w:rsidR="00043A43">
              <w:rPr>
                <w:rFonts w:ascii="Times New Roman" w:hAnsi="Times New Roman" w:cs="Times New Roman"/>
                <w:color w:val="000000" w:themeColor="text1"/>
              </w:rPr>
              <w:t xml:space="preserve"> </w:t>
            </w:r>
            <w:r w:rsidR="00043A43" w:rsidRPr="00043A43">
              <w:rPr>
                <w:rFonts w:ascii="Times New Roman" w:hAnsi="Times New Roman" w:cs="Times New Roman"/>
                <w:color w:val="000000" w:themeColor="text1"/>
                <w:sz w:val="28"/>
                <w:szCs w:val="28"/>
              </w:rPr>
              <w:t xml:space="preserve">U W M N A </w:t>
            </w:r>
            <w:proofErr w:type="spellStart"/>
            <w:r w:rsidR="00043A43" w:rsidRPr="00043A43">
              <w:rPr>
                <w:rFonts w:ascii="Times New Roman" w:hAnsi="Times New Roman" w:cs="Times New Roman"/>
                <w:color w:val="000000" w:themeColor="text1"/>
                <w:sz w:val="28"/>
                <w:szCs w:val="28"/>
              </w:rPr>
              <w:t>Udakumbura</w:t>
            </w:r>
            <w:proofErr w:type="spellEnd"/>
          </w:p>
        </w:tc>
      </w:tr>
      <w:tr w:rsidR="00883799" w14:paraId="33AD5E3B" w14:textId="77777777" w:rsidTr="00883799">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E6C8168" w14:textId="7C019D44" w:rsidR="00883799" w:rsidRDefault="00883799">
            <w:r>
              <w:t xml:space="preserve">Student Reference Number: </w:t>
            </w:r>
            <w:r w:rsidRPr="00CB7B0E">
              <w:rPr>
                <w:rFonts w:ascii="Times New Roman" w:hAnsi="Times New Roman" w:cs="Times New Roman"/>
                <w:sz w:val="28"/>
                <w:szCs w:val="28"/>
              </w:rPr>
              <w:t>107073</w:t>
            </w:r>
            <w:r w:rsidR="00043A43">
              <w:rPr>
                <w:rFonts w:ascii="Times New Roman" w:hAnsi="Times New Roman" w:cs="Times New Roman"/>
                <w:sz w:val="28"/>
                <w:szCs w:val="28"/>
              </w:rPr>
              <w:t>9</w:t>
            </w:r>
            <w:r w:rsidRPr="00CB7B0E">
              <w:rPr>
                <w:rFonts w:ascii="Times New Roman" w:hAnsi="Times New Roman" w:cs="Times New Roman"/>
                <w:sz w:val="28"/>
                <w:szCs w:val="28"/>
              </w:rPr>
              <w:t>5</w:t>
            </w:r>
          </w:p>
        </w:tc>
      </w:tr>
    </w:tbl>
    <w:p w14:paraId="1D04C30B" w14:textId="19C77597" w:rsidR="00883799" w:rsidRDefault="00883799" w:rsidP="00883799">
      <w:pPr>
        <w:rPr>
          <w:szCs w:val="22"/>
          <w:lang w:val="en-GB" w:bidi="en-US"/>
        </w:rPr>
      </w:pPr>
      <w:r>
        <w:rPr>
          <w:noProof/>
        </w:rPr>
        <w:drawing>
          <wp:inline distT="0" distB="0" distL="0" distR="0" wp14:anchorId="4AA0B23F" wp14:editId="7C63BFF1">
            <wp:extent cx="213360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1362075"/>
                    </a:xfrm>
                    <a:prstGeom prst="rect">
                      <a:avLst/>
                    </a:prstGeom>
                    <a:noFill/>
                    <a:ln>
                      <a:noFill/>
                    </a:ln>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883799" w14:paraId="6BA98938" w14:textId="77777777" w:rsidTr="00883799">
        <w:trPr>
          <w:trHeight w:val="573"/>
        </w:trPr>
        <w:tc>
          <w:tcPr>
            <w:tcW w:w="36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5ABB4D05" w14:textId="4A327486" w:rsidR="00883799" w:rsidRDefault="00883799">
            <w:r>
              <w:t>Module Code:</w:t>
            </w:r>
            <w:r w:rsidRPr="00883799">
              <w:rPr>
                <w:rFonts w:ascii="Times New Roman" w:hAnsi="Times New Roman" w:cs="Times New Roman"/>
              </w:rPr>
              <w:t xml:space="preserve"> </w:t>
            </w:r>
            <w:r w:rsidR="00986810" w:rsidRPr="00CB7B0E">
              <w:rPr>
                <w:rFonts w:ascii="Times New Roman" w:hAnsi="Times New Roman" w:cs="Times New Roman"/>
                <w:sz w:val="28"/>
                <w:szCs w:val="28"/>
              </w:rPr>
              <w:t>SOFT255SL</w:t>
            </w:r>
            <w:r w:rsidRPr="00883799">
              <w:rPr>
                <w:rFonts w:ascii="Times New Roman" w:hAnsi="Times New Roman" w:cs="Times New Roman"/>
              </w:rPr>
              <w:t xml:space="preserve">              </w:t>
            </w:r>
            <w:r>
              <w:t xml:space="preserve">                         </w:t>
            </w:r>
          </w:p>
        </w:tc>
        <w:tc>
          <w:tcPr>
            <w:tcW w:w="708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5E86925B" w14:textId="41476686" w:rsidR="00883799" w:rsidRDefault="00883799">
            <w:r>
              <w:t xml:space="preserve">Module Name: </w:t>
            </w:r>
            <w:r w:rsidR="00986810" w:rsidRPr="00CB7B0E">
              <w:rPr>
                <w:rFonts w:ascii="Times New Roman" w:hAnsi="Times New Roman" w:cs="Times New Roman"/>
                <w:sz w:val="28"/>
                <w:szCs w:val="28"/>
              </w:rPr>
              <w:t>Software Engineering for the Internet using Java</w:t>
            </w:r>
            <w:r w:rsidRPr="00CB7B0E">
              <w:rPr>
                <w:sz w:val="28"/>
                <w:szCs w:val="28"/>
              </w:rPr>
              <w:t xml:space="preserve">     </w:t>
            </w:r>
          </w:p>
        </w:tc>
      </w:tr>
      <w:tr w:rsidR="00883799" w14:paraId="3FB32440" w14:textId="77777777" w:rsidTr="00883799">
        <w:trPr>
          <w:trHeight w:val="690"/>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021337" w14:textId="4ED0C752" w:rsidR="00883799" w:rsidRPr="00883799" w:rsidRDefault="00883799">
            <w:pPr>
              <w:rPr>
                <w:rFonts w:ascii="Times New Roman" w:hAnsi="Times New Roman" w:cs="Times New Roman"/>
              </w:rPr>
            </w:pPr>
            <w:r>
              <w:t>Coursework Title:</w:t>
            </w:r>
            <w:r w:rsidR="00F46911">
              <w:t xml:space="preserve"> </w:t>
            </w:r>
            <w:r w:rsidR="00F46911" w:rsidRPr="00CB7B0E">
              <w:rPr>
                <w:rFonts w:ascii="Times New Roman" w:hAnsi="Times New Roman" w:cs="Times New Roman"/>
                <w:sz w:val="28"/>
                <w:szCs w:val="28"/>
              </w:rPr>
              <w:t>Final Assignment</w:t>
            </w:r>
          </w:p>
          <w:p w14:paraId="04A81826" w14:textId="77777777" w:rsidR="00883799" w:rsidRDefault="00883799"/>
        </w:tc>
      </w:tr>
      <w:tr w:rsidR="00883799" w14:paraId="5BC53EF5" w14:textId="77777777" w:rsidTr="00883799">
        <w:trPr>
          <w:trHeight w:val="690"/>
        </w:trPr>
        <w:tc>
          <w:tcPr>
            <w:tcW w:w="3695"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tcPr>
          <w:p w14:paraId="568278CD" w14:textId="7B025808" w:rsidR="00883799" w:rsidRPr="005C567E" w:rsidRDefault="00883799">
            <w:pPr>
              <w:rPr>
                <w:rFonts w:ascii="Times New Roman" w:hAnsi="Times New Roman" w:cs="Times New Roman"/>
              </w:rPr>
            </w:pPr>
            <w:r>
              <w:t>Deadline Date:</w:t>
            </w:r>
            <w:r w:rsidR="005C567E">
              <w:t xml:space="preserve"> </w:t>
            </w:r>
            <w:r w:rsidR="005C567E" w:rsidRPr="00CB7B0E">
              <w:rPr>
                <w:rFonts w:ascii="Times New Roman" w:hAnsi="Times New Roman" w:cs="Times New Roman"/>
                <w:sz w:val="28"/>
                <w:szCs w:val="28"/>
              </w:rPr>
              <w:t>Wednesday, 28 April 2021, 11:30 AM</w:t>
            </w:r>
          </w:p>
          <w:p w14:paraId="66612A3C" w14:textId="77777777" w:rsidR="00883799" w:rsidRDefault="00883799"/>
        </w:tc>
        <w:tc>
          <w:tcPr>
            <w:tcW w:w="7045" w:type="dxa"/>
            <w:tcBorders>
              <w:top w:val="single" w:sz="12" w:space="0" w:color="000000" w:themeColor="text1"/>
              <w:left w:val="single" w:sz="4" w:space="0" w:color="auto"/>
              <w:bottom w:val="single" w:sz="12" w:space="0" w:color="000000" w:themeColor="text1"/>
              <w:right w:val="single" w:sz="12" w:space="0" w:color="000000" w:themeColor="text1"/>
            </w:tcBorders>
          </w:tcPr>
          <w:p w14:paraId="389E30DD" w14:textId="77777777" w:rsidR="00883799" w:rsidRDefault="00883799">
            <w:r>
              <w:t>Member of staff responsible for coursework:</w:t>
            </w:r>
          </w:p>
          <w:p w14:paraId="27C56BCC" w14:textId="3DF4B4F4" w:rsidR="00883799" w:rsidRPr="00883799" w:rsidRDefault="005C567E">
            <w:pPr>
              <w:rPr>
                <w:rFonts w:ascii="Times New Roman" w:hAnsi="Times New Roman" w:cs="Times New Roman"/>
              </w:rPr>
            </w:pPr>
            <w:r w:rsidRPr="00CB7B0E">
              <w:rPr>
                <w:rFonts w:ascii="Times New Roman" w:hAnsi="Times New Roman" w:cs="Times New Roman"/>
                <w:sz w:val="28"/>
                <w:szCs w:val="28"/>
              </w:rPr>
              <w:t xml:space="preserve">Mr. </w:t>
            </w:r>
            <w:proofErr w:type="spellStart"/>
            <w:r w:rsidRPr="00CB7B0E">
              <w:rPr>
                <w:rFonts w:ascii="Times New Roman" w:hAnsi="Times New Roman" w:cs="Times New Roman"/>
                <w:sz w:val="28"/>
                <w:szCs w:val="28"/>
              </w:rPr>
              <w:t>Kaneeka</w:t>
            </w:r>
            <w:proofErr w:type="spellEnd"/>
            <w:r w:rsidRPr="00CB7B0E">
              <w:rPr>
                <w:rFonts w:ascii="Times New Roman" w:hAnsi="Times New Roman" w:cs="Times New Roman"/>
                <w:sz w:val="28"/>
                <w:szCs w:val="28"/>
              </w:rPr>
              <w:t xml:space="preserve"> </w:t>
            </w:r>
            <w:proofErr w:type="spellStart"/>
            <w:r w:rsidRPr="00CB7B0E">
              <w:rPr>
                <w:rFonts w:ascii="Times New Roman" w:hAnsi="Times New Roman" w:cs="Times New Roman"/>
                <w:sz w:val="28"/>
                <w:szCs w:val="28"/>
              </w:rPr>
              <w:t>Vidanage</w:t>
            </w:r>
            <w:proofErr w:type="spellEnd"/>
          </w:p>
        </w:tc>
      </w:tr>
      <w:tr w:rsidR="00883799" w14:paraId="5E2C69E7" w14:textId="77777777" w:rsidTr="001F6C5C">
        <w:trPr>
          <w:trHeight w:val="573"/>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90D32A4" w14:textId="386D815F" w:rsidR="00883799" w:rsidRPr="00CB7B0E" w:rsidRDefault="00883799">
            <w:pPr>
              <w:rPr>
                <w:sz w:val="28"/>
                <w:szCs w:val="28"/>
              </w:rPr>
            </w:pPr>
            <w:proofErr w:type="spellStart"/>
            <w:r>
              <w:t>Programme</w:t>
            </w:r>
            <w:proofErr w:type="spellEnd"/>
            <w:r>
              <w:t xml:space="preserve">: </w:t>
            </w:r>
            <w:r w:rsidRPr="00CB7B0E">
              <w:rPr>
                <w:rFonts w:ascii="Times New Roman" w:hAnsi="Times New Roman" w:cs="Times New Roman"/>
                <w:sz w:val="28"/>
                <w:szCs w:val="28"/>
              </w:rPr>
              <w:t>BSc (Hons)Software Engineering</w:t>
            </w:r>
          </w:p>
          <w:p w14:paraId="4A5C9E29" w14:textId="77777777" w:rsidR="00883799" w:rsidRDefault="00883799"/>
        </w:tc>
      </w:tr>
      <w:tr w:rsidR="00883799" w14:paraId="3DF43CA5" w14:textId="77777777" w:rsidTr="0088379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8E7A90B" w14:textId="77777777" w:rsidR="00883799" w:rsidRDefault="00883799">
            <w:pPr>
              <w:rPr>
                <w:rFonts w:ascii="Arial" w:hAnsi="Arial" w:cs="Arial"/>
              </w:rPr>
            </w:pPr>
          </w:p>
          <w:p w14:paraId="1A4CFAF1" w14:textId="77777777" w:rsidR="00883799" w:rsidRDefault="00883799">
            <w:pPr>
              <w:rPr>
                <w:rFonts w:ascii="Arial" w:hAnsi="Arial" w:cs="Arial"/>
              </w:rPr>
            </w:pPr>
            <w:r>
              <w:rPr>
                <w:rFonts w:ascii="Arial" w:hAnsi="Arial" w:cs="Arial"/>
              </w:rPr>
              <w:t xml:space="preserve">Please note that University Academic Regulations are available under Rules and Regulations on the University website </w:t>
            </w:r>
            <w:hyperlink r:id="rId11" w:history="1">
              <w:r>
                <w:rPr>
                  <w:rStyle w:val="Hyperlink"/>
                  <w:rFonts w:ascii="Arial" w:hAnsi="Arial" w:cs="Arial"/>
                </w:rPr>
                <w:t>www.plymouth.ac.uk/studenthandbook</w:t>
              </w:r>
            </w:hyperlink>
            <w:r>
              <w:rPr>
                <w:rFonts w:ascii="Arial" w:hAnsi="Arial" w:cs="Arial"/>
              </w:rPr>
              <w:t>.</w:t>
            </w:r>
          </w:p>
          <w:p w14:paraId="1643B144" w14:textId="77777777" w:rsidR="00883799" w:rsidRDefault="00883799">
            <w:pPr>
              <w:rPr>
                <w:rFonts w:ascii="Arial" w:hAnsi="Arial" w:cs="Arial"/>
              </w:rPr>
            </w:pPr>
          </w:p>
        </w:tc>
      </w:tr>
      <w:tr w:rsidR="00883799" w14:paraId="150369CA" w14:textId="77777777" w:rsidTr="0088379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C74F98" w14:textId="77777777" w:rsidR="00883799" w:rsidRDefault="00883799">
            <w:pPr>
              <w:rPr>
                <w:szCs w:val="22"/>
              </w:rPr>
            </w:pPr>
            <w:r>
              <w:t>Group work: please list all names of all participants formally associated with this work and state whether the work was undertaken alone or as part of a team.  Please note you may be required to identify individual responsibility for component parts.</w:t>
            </w:r>
          </w:p>
          <w:p w14:paraId="42456943" w14:textId="77777777" w:rsidR="00883799" w:rsidRDefault="00883799"/>
          <w:p w14:paraId="7BE41085" w14:textId="7FB1348E" w:rsidR="00883799" w:rsidRDefault="000802E1">
            <w:pPr>
              <w:rPr>
                <w:rFonts w:ascii="Times New Roman" w:hAnsi="Times New Roman" w:cs="Times New Roman"/>
                <w:b/>
                <w:bCs/>
              </w:rPr>
            </w:pPr>
            <w:r w:rsidRPr="000802E1">
              <w:rPr>
                <w:rFonts w:ascii="Times New Roman" w:hAnsi="Times New Roman" w:cs="Times New Roman"/>
                <w:b/>
                <w:bCs/>
              </w:rPr>
              <w:t>GROUP – 21</w:t>
            </w:r>
          </w:p>
          <w:p w14:paraId="4C3A384D" w14:textId="193D3033" w:rsidR="000802E1" w:rsidRDefault="000802E1">
            <w:pPr>
              <w:rPr>
                <w:rFonts w:ascii="Times New Roman" w:hAnsi="Times New Roman" w:cs="Times New Roman"/>
                <w:b/>
                <w:bCs/>
              </w:rPr>
            </w:pPr>
          </w:p>
          <w:p w14:paraId="5B6EC2C2" w14:textId="7FF65E4F" w:rsidR="00D33B01" w:rsidRDefault="00D33B01">
            <w:pPr>
              <w:rPr>
                <w:rFonts w:ascii="Times New Roman" w:hAnsi="Times New Roman" w:cs="Times New Roman"/>
                <w:b/>
                <w:bCs/>
              </w:rPr>
            </w:pPr>
            <w:r w:rsidRPr="00D33B01">
              <w:rPr>
                <w:rFonts w:ascii="Times New Roman" w:hAnsi="Times New Roman" w:cs="Times New Roman"/>
                <w:b/>
                <w:bCs/>
                <w:color w:val="000000" w:themeColor="text1"/>
              </w:rPr>
              <w:t xml:space="preserve">U W M N A </w:t>
            </w:r>
            <w:proofErr w:type="spellStart"/>
            <w:r w:rsidRPr="00D33B01">
              <w:rPr>
                <w:rFonts w:ascii="Times New Roman" w:hAnsi="Times New Roman" w:cs="Times New Roman"/>
                <w:b/>
                <w:bCs/>
                <w:color w:val="000000" w:themeColor="text1"/>
              </w:rPr>
              <w:t>Udakumbura</w:t>
            </w:r>
            <w:proofErr w:type="spellEnd"/>
            <w:r>
              <w:rPr>
                <w:rFonts w:ascii="Times New Roman" w:hAnsi="Times New Roman" w:cs="Times New Roman"/>
                <w:b/>
                <w:bCs/>
              </w:rPr>
              <w:t xml:space="preserve"> - </w:t>
            </w:r>
            <w:r w:rsidRPr="00D33B01">
              <w:rPr>
                <w:rFonts w:ascii="Times New Roman" w:hAnsi="Times New Roman" w:cs="Times New Roman"/>
                <w:b/>
                <w:bCs/>
                <w:color w:val="000000" w:themeColor="text1"/>
              </w:rPr>
              <w:t>10707395</w:t>
            </w:r>
          </w:p>
          <w:p w14:paraId="3134D04D" w14:textId="31666613" w:rsidR="000802E1" w:rsidRDefault="000802E1">
            <w:pPr>
              <w:rPr>
                <w:rFonts w:ascii="Times New Roman" w:hAnsi="Times New Roman" w:cs="Times New Roman"/>
                <w:b/>
                <w:bCs/>
              </w:rPr>
            </w:pPr>
            <w:r>
              <w:rPr>
                <w:rFonts w:ascii="Times New Roman" w:hAnsi="Times New Roman" w:cs="Times New Roman"/>
                <w:b/>
                <w:bCs/>
              </w:rPr>
              <w:t xml:space="preserve">V P N Sulakshika </w:t>
            </w:r>
            <w:r w:rsidR="00D33B01">
              <w:rPr>
                <w:rFonts w:ascii="Times New Roman" w:hAnsi="Times New Roman" w:cs="Times New Roman"/>
                <w:b/>
                <w:bCs/>
              </w:rPr>
              <w:t xml:space="preserve">              </w:t>
            </w:r>
            <w:r>
              <w:rPr>
                <w:rFonts w:ascii="Times New Roman" w:hAnsi="Times New Roman" w:cs="Times New Roman"/>
                <w:b/>
                <w:bCs/>
              </w:rPr>
              <w:t>– 10707385</w:t>
            </w:r>
          </w:p>
          <w:p w14:paraId="0564BBC9" w14:textId="5DA5729D" w:rsidR="000802E1" w:rsidRDefault="000802E1">
            <w:pPr>
              <w:rPr>
                <w:rFonts w:ascii="Times New Roman" w:hAnsi="Times New Roman" w:cs="Times New Roman"/>
                <w:b/>
                <w:bCs/>
              </w:rPr>
            </w:pPr>
            <w:r>
              <w:rPr>
                <w:rFonts w:ascii="Times New Roman" w:hAnsi="Times New Roman" w:cs="Times New Roman"/>
                <w:b/>
                <w:bCs/>
              </w:rPr>
              <w:t xml:space="preserve">H S </w:t>
            </w:r>
            <w:proofErr w:type="spellStart"/>
            <w:r>
              <w:rPr>
                <w:rFonts w:ascii="Times New Roman" w:hAnsi="Times New Roman" w:cs="Times New Roman"/>
                <w:b/>
                <w:bCs/>
              </w:rPr>
              <w:t>Kaushalya</w:t>
            </w:r>
            <w:proofErr w:type="spellEnd"/>
            <w:r>
              <w:rPr>
                <w:rFonts w:ascii="Times New Roman" w:hAnsi="Times New Roman" w:cs="Times New Roman"/>
                <w:b/>
                <w:bCs/>
              </w:rPr>
              <w:t xml:space="preserve">      </w:t>
            </w:r>
            <w:r w:rsidR="00D33B01">
              <w:rPr>
                <w:rFonts w:ascii="Times New Roman" w:hAnsi="Times New Roman" w:cs="Times New Roman"/>
                <w:b/>
                <w:bCs/>
              </w:rPr>
              <w:t xml:space="preserve">              </w:t>
            </w:r>
            <w:r>
              <w:rPr>
                <w:rFonts w:ascii="Times New Roman" w:hAnsi="Times New Roman" w:cs="Times New Roman"/>
                <w:b/>
                <w:bCs/>
              </w:rPr>
              <w:t>- 10707241</w:t>
            </w:r>
          </w:p>
          <w:p w14:paraId="1AAECBAF" w14:textId="108FEB8A" w:rsidR="000802E1" w:rsidRDefault="0033436E">
            <w:pPr>
              <w:rPr>
                <w:rFonts w:ascii="Times New Roman" w:hAnsi="Times New Roman" w:cs="Times New Roman"/>
                <w:b/>
                <w:bCs/>
              </w:rPr>
            </w:pPr>
            <w:r>
              <w:rPr>
                <w:rFonts w:ascii="Times New Roman" w:hAnsi="Times New Roman" w:cs="Times New Roman"/>
                <w:b/>
                <w:bCs/>
              </w:rPr>
              <w:t xml:space="preserve">P D S </w:t>
            </w:r>
            <w:proofErr w:type="spellStart"/>
            <w:r>
              <w:rPr>
                <w:rFonts w:ascii="Times New Roman" w:hAnsi="Times New Roman" w:cs="Times New Roman"/>
                <w:b/>
                <w:bCs/>
              </w:rPr>
              <w:t>Sigera</w:t>
            </w:r>
            <w:proofErr w:type="spellEnd"/>
            <w:r>
              <w:rPr>
                <w:rFonts w:ascii="Times New Roman" w:hAnsi="Times New Roman" w:cs="Times New Roman"/>
                <w:b/>
                <w:bCs/>
              </w:rPr>
              <w:t xml:space="preserve">          </w:t>
            </w:r>
            <w:r w:rsidR="00D33B01">
              <w:rPr>
                <w:rFonts w:ascii="Times New Roman" w:hAnsi="Times New Roman" w:cs="Times New Roman"/>
                <w:b/>
                <w:bCs/>
              </w:rPr>
              <w:t xml:space="preserve">              </w:t>
            </w:r>
            <w:r>
              <w:rPr>
                <w:rFonts w:ascii="Times New Roman" w:hAnsi="Times New Roman" w:cs="Times New Roman"/>
                <w:b/>
                <w:bCs/>
              </w:rPr>
              <w:t xml:space="preserve">- </w:t>
            </w:r>
            <w:r w:rsidR="006D2D3E" w:rsidRPr="00D33B01">
              <w:rPr>
                <w:rFonts w:ascii="Times New Roman" w:hAnsi="Times New Roman" w:cs="Times New Roman"/>
                <w:b/>
                <w:bCs/>
                <w:color w:val="000000" w:themeColor="text1"/>
              </w:rPr>
              <w:t>10707372</w:t>
            </w:r>
          </w:p>
          <w:p w14:paraId="1D3DE7D7" w14:textId="6A15C06B" w:rsidR="0033436E" w:rsidRDefault="0033436E">
            <w:pPr>
              <w:rPr>
                <w:rFonts w:ascii="Times New Roman" w:hAnsi="Times New Roman" w:cs="Times New Roman"/>
                <w:b/>
                <w:bCs/>
              </w:rPr>
            </w:pPr>
            <w:r>
              <w:rPr>
                <w:rFonts w:ascii="Times New Roman" w:hAnsi="Times New Roman" w:cs="Times New Roman"/>
                <w:b/>
                <w:bCs/>
              </w:rPr>
              <w:t xml:space="preserve">D L S </w:t>
            </w:r>
            <w:proofErr w:type="spellStart"/>
            <w:r>
              <w:rPr>
                <w:rFonts w:ascii="Times New Roman" w:hAnsi="Times New Roman" w:cs="Times New Roman"/>
                <w:b/>
                <w:bCs/>
              </w:rPr>
              <w:t>Akbo</w:t>
            </w:r>
            <w:proofErr w:type="spellEnd"/>
            <w:r>
              <w:rPr>
                <w:rFonts w:ascii="Times New Roman" w:hAnsi="Times New Roman" w:cs="Times New Roman"/>
                <w:b/>
                <w:bCs/>
              </w:rPr>
              <w:t xml:space="preserve">           </w:t>
            </w:r>
            <w:r w:rsidR="00D33B01">
              <w:rPr>
                <w:rFonts w:ascii="Times New Roman" w:hAnsi="Times New Roman" w:cs="Times New Roman"/>
                <w:b/>
                <w:bCs/>
              </w:rPr>
              <w:t xml:space="preserve">              </w:t>
            </w:r>
            <w:r>
              <w:rPr>
                <w:rFonts w:ascii="Times New Roman" w:hAnsi="Times New Roman" w:cs="Times New Roman"/>
                <w:b/>
                <w:bCs/>
              </w:rPr>
              <w:t xml:space="preserve">- </w:t>
            </w:r>
            <w:r w:rsidR="00EB5E29" w:rsidRPr="00EB5E29">
              <w:rPr>
                <w:rFonts w:ascii="Times New Roman" w:hAnsi="Times New Roman" w:cs="Times New Roman"/>
                <w:b/>
                <w:bCs/>
                <w:color w:val="000000" w:themeColor="text1"/>
              </w:rPr>
              <w:t>10707126</w:t>
            </w:r>
          </w:p>
          <w:p w14:paraId="67CDF8A6" w14:textId="71DE846E" w:rsidR="000802E1" w:rsidRDefault="000802E1"/>
          <w:p w14:paraId="08F796F9" w14:textId="176B074A" w:rsidR="00883799" w:rsidRPr="00F718EC" w:rsidRDefault="00883799" w:rsidP="00F718EC">
            <w:pPr>
              <w:spacing w:before="240"/>
              <w:rPr>
                <w:rFonts w:ascii="Arial" w:hAnsi="Arial" w:cs="Arial"/>
                <w:b/>
                <w:i/>
              </w:rPr>
            </w:pPr>
            <w:r>
              <w:rPr>
                <w:rFonts w:ascii="Arial" w:hAnsi="Arial" w:cs="Arial"/>
                <w:b/>
                <w:i/>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1D677A38" w14:textId="33D3EBAC" w:rsidR="00883799" w:rsidRDefault="00883799">
            <w:r>
              <w:t>Signed on behalf of the group:</w:t>
            </w:r>
            <w:r w:rsidR="00F718EC">
              <w:rPr>
                <w:noProof/>
              </w:rPr>
              <w:drawing>
                <wp:inline distT="0" distB="0" distL="0" distR="0" wp14:anchorId="6404E433" wp14:editId="56946EC9">
                  <wp:extent cx="990600" cy="495300"/>
                  <wp:effectExtent l="0" t="0" r="0" b="0"/>
                  <wp:docPr id="6" name="Picture 6" descr="A picture containing flying, outdoor, whiteboard,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ying, outdoor, whiteboard, day&#10;&#10;Description automatically generated"/>
                          <pic:cNvPicPr/>
                        </pic:nvPicPr>
                        <pic:blipFill rotWithShape="1">
                          <a:blip r:embed="rId12" cstate="print">
                            <a:extLst>
                              <a:ext uri="{28A0092B-C50C-407E-A947-70E740481C1C}">
                                <a14:useLocalDpi xmlns:a14="http://schemas.microsoft.com/office/drawing/2010/main" val="0"/>
                              </a:ext>
                            </a:extLst>
                          </a:blip>
                          <a:srcRect l="19117" t="41360" r="20589" b="36029"/>
                          <a:stretch/>
                        </pic:blipFill>
                        <pic:spPr bwMode="auto">
                          <a:xfrm>
                            <a:off x="0" y="0"/>
                            <a:ext cx="991348" cy="495674"/>
                          </a:xfrm>
                          <a:prstGeom prst="rect">
                            <a:avLst/>
                          </a:prstGeom>
                          <a:ln>
                            <a:noFill/>
                          </a:ln>
                          <a:extLst>
                            <a:ext uri="{53640926-AAD7-44D8-BBD7-CCE9431645EC}">
                              <a14:shadowObscured xmlns:a14="http://schemas.microsoft.com/office/drawing/2010/main"/>
                            </a:ext>
                          </a:extLst>
                        </pic:spPr>
                      </pic:pic>
                    </a:graphicData>
                  </a:graphic>
                </wp:inline>
              </w:drawing>
            </w:r>
          </w:p>
          <w:p w14:paraId="25C86CD2" w14:textId="77777777" w:rsidR="00883799" w:rsidRDefault="00883799"/>
        </w:tc>
      </w:tr>
      <w:tr w:rsidR="00883799" w14:paraId="145298AE" w14:textId="77777777" w:rsidTr="0088379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3EFE3862" w14:textId="77777777" w:rsidR="00883799" w:rsidRDefault="00883799">
            <w:pPr>
              <w:pStyle w:val="NoSpacing"/>
              <w:rPr>
                <w:b/>
                <w:i/>
              </w:rPr>
            </w:pPr>
            <w:r>
              <w:t xml:space="preserve">Individual assignment: </w:t>
            </w:r>
            <w:r>
              <w:rPr>
                <w:b/>
                <w:i/>
              </w:rPr>
              <w:t>I confirm that I have read and understood the Plymouth University regulations relating to Assessment Offences and that I am aware of the possible penalties for any breach of these regulations.  I confirm that this is my own independent work.</w:t>
            </w:r>
          </w:p>
          <w:p w14:paraId="39C5E4D0" w14:textId="77777777" w:rsidR="00883799" w:rsidRDefault="00883799">
            <w:pPr>
              <w:pStyle w:val="NoSpacing"/>
              <w:rPr>
                <w:i/>
                <w:sz w:val="28"/>
                <w:szCs w:val="28"/>
              </w:rPr>
            </w:pPr>
          </w:p>
          <w:p w14:paraId="77E7D7E6" w14:textId="4424E728" w:rsidR="00883799" w:rsidRDefault="001F6C5C">
            <w:pPr>
              <w:pStyle w:val="NoSpacing"/>
            </w:pPr>
            <w:r>
              <w:t>Signed:</w:t>
            </w:r>
            <w:r w:rsidR="00883799">
              <w:t xml:space="preserve">       </w:t>
            </w:r>
          </w:p>
        </w:tc>
      </w:tr>
      <w:tr w:rsidR="00883799" w14:paraId="221ECF48" w14:textId="77777777" w:rsidTr="0088379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3FB80415" w14:textId="77777777" w:rsidR="00883799" w:rsidRDefault="00883799">
            <w:pPr>
              <w:pStyle w:val="NoSpacing"/>
            </w:pPr>
            <w:r>
              <w:lastRenderedPageBreak/>
              <w:t>Use of translation software: failure to declare that translation software or a similar writing aid has been used will be treated as an assessment offence.</w:t>
            </w:r>
          </w:p>
          <w:p w14:paraId="11816E4D" w14:textId="77777777" w:rsidR="00883799" w:rsidRDefault="00883799">
            <w:pPr>
              <w:pStyle w:val="NoSpacing"/>
            </w:pPr>
          </w:p>
          <w:p w14:paraId="2D713D31" w14:textId="77777777" w:rsidR="00883799" w:rsidRDefault="00883799">
            <w:pPr>
              <w:pStyle w:val="NoSpacing"/>
            </w:pPr>
            <w:r>
              <w:t>I *have used/not used translation software.</w:t>
            </w:r>
          </w:p>
          <w:p w14:paraId="6C4543A2" w14:textId="77777777" w:rsidR="00883799" w:rsidRDefault="00883799">
            <w:pPr>
              <w:pStyle w:val="NoSpacing"/>
            </w:pPr>
          </w:p>
          <w:p w14:paraId="38409EF4" w14:textId="77777777" w:rsidR="00883799" w:rsidRDefault="00883799">
            <w:pPr>
              <w:pStyle w:val="NoSpacing"/>
            </w:pPr>
            <w:r>
              <w:t>If used, please state name of software…………………………………………………………………</w:t>
            </w:r>
          </w:p>
        </w:tc>
      </w:tr>
      <w:tr w:rsidR="00883799" w14:paraId="2CD731A8" w14:textId="77777777" w:rsidTr="00883799">
        <w:trPr>
          <w:trHeight w:val="1134"/>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1302D26D" w14:textId="77777777" w:rsidR="00883799" w:rsidRDefault="00883799">
            <w:pPr>
              <w:rPr>
                <w:b/>
                <w:bCs/>
                <w:color w:val="000000" w:themeColor="text1"/>
                <w:u w:val="single"/>
              </w:rPr>
            </w:pPr>
          </w:p>
          <w:p w14:paraId="6E4F6E32" w14:textId="77777777" w:rsidR="00883799" w:rsidRDefault="00883799">
            <w:pPr>
              <w:rPr>
                <w:b/>
                <w:bCs/>
                <w:color w:val="000000" w:themeColor="text1"/>
                <w:u w:val="single"/>
              </w:rPr>
            </w:pPr>
          </w:p>
          <w:p w14:paraId="784362C1" w14:textId="77777777" w:rsidR="00883799" w:rsidRDefault="00883799">
            <w:pPr>
              <w:rPr>
                <w:b/>
                <w:bCs/>
                <w:color w:val="000000" w:themeColor="text1"/>
                <w:u w:val="single"/>
              </w:rPr>
            </w:pPr>
          </w:p>
          <w:p w14:paraId="4C308A36" w14:textId="77777777" w:rsidR="00883799" w:rsidRDefault="00883799">
            <w:pPr>
              <w:rPr>
                <w:b/>
                <w:bCs/>
                <w:color w:val="000000" w:themeColor="text1"/>
                <w:u w:val="single"/>
              </w:rPr>
            </w:pPr>
          </w:p>
          <w:p w14:paraId="7D331C72" w14:textId="77777777" w:rsidR="00883799" w:rsidRDefault="00883799">
            <w:pPr>
              <w:rPr>
                <w:color w:val="000000" w:themeColor="text1"/>
              </w:rPr>
            </w:pPr>
            <w:r>
              <w:rPr>
                <w:rFonts w:ascii="Arial" w:hAnsi="Arial" w:cs="Arial"/>
                <w:b/>
              </w:rPr>
              <w:t>Overall mark _____%          Assessors Initials ______      Date_________</w:t>
            </w:r>
          </w:p>
        </w:tc>
      </w:tr>
    </w:tbl>
    <w:p w14:paraId="5698D7C4" w14:textId="77777777" w:rsidR="00883799" w:rsidRDefault="00883799" w:rsidP="00883799">
      <w:pPr>
        <w:pStyle w:val="ListParagraph"/>
        <w:ind w:left="0"/>
        <w:rPr>
          <w:sz w:val="16"/>
          <w:szCs w:val="16"/>
          <w:lang w:val="en-GB" w:bidi="en-US"/>
        </w:rPr>
      </w:pPr>
      <w:r>
        <w:rPr>
          <w:sz w:val="18"/>
          <w:szCs w:val="18"/>
        </w:rPr>
        <w:t xml:space="preserve">*Please delete as </w:t>
      </w:r>
      <w:proofErr w:type="spellStart"/>
      <w:r>
        <w:rPr>
          <w:sz w:val="18"/>
          <w:szCs w:val="18"/>
        </w:rPr>
        <w:t>appropriate</w:t>
      </w:r>
      <w:r>
        <w:rPr>
          <w:sz w:val="16"/>
          <w:szCs w:val="16"/>
        </w:rPr>
        <w:t>Sci</w:t>
      </w:r>
      <w:proofErr w:type="spellEnd"/>
      <w:r>
        <w:rPr>
          <w:sz w:val="16"/>
          <w:szCs w:val="16"/>
        </w:rPr>
        <w:t>/</w:t>
      </w:r>
      <w:proofErr w:type="spellStart"/>
      <w:r>
        <w:rPr>
          <w:sz w:val="16"/>
          <w:szCs w:val="16"/>
        </w:rPr>
        <w:t>ps</w:t>
      </w:r>
      <w:proofErr w:type="spellEnd"/>
      <w:r>
        <w:rPr>
          <w:sz w:val="16"/>
          <w:szCs w:val="16"/>
        </w:rPr>
        <w:t>/d:/students/cwkfrontcover/2013/14</w:t>
      </w:r>
    </w:p>
    <w:p w14:paraId="15CC9BF4" w14:textId="77777777" w:rsidR="00155646" w:rsidRDefault="00155646"/>
    <w:p w14:paraId="271084D0" w14:textId="2028BB45" w:rsidR="00155646" w:rsidRDefault="00155646">
      <w:r>
        <w:br w:type="page"/>
      </w:r>
    </w:p>
    <w:sdt>
      <w:sdtPr>
        <w:rPr>
          <w:rFonts w:asciiTheme="minorHAnsi" w:eastAsiaTheme="minorHAnsi" w:hAnsiTheme="minorHAnsi" w:cstheme="minorBidi"/>
          <w:color w:val="auto"/>
          <w:sz w:val="24"/>
          <w:szCs w:val="24"/>
        </w:rPr>
        <w:id w:val="-371928630"/>
        <w:docPartObj>
          <w:docPartGallery w:val="Table of Contents"/>
          <w:docPartUnique/>
        </w:docPartObj>
      </w:sdtPr>
      <w:sdtEndPr>
        <w:rPr>
          <w:b/>
          <w:bCs/>
          <w:noProof/>
        </w:rPr>
      </w:sdtEndPr>
      <w:sdtContent>
        <w:p w14:paraId="1CFD2F72" w14:textId="1099BCBF" w:rsidR="00736B25" w:rsidRDefault="00736B25">
          <w:pPr>
            <w:pStyle w:val="TOCHeading"/>
          </w:pPr>
          <w:r>
            <w:t>Table of Contents</w:t>
          </w:r>
        </w:p>
        <w:p w14:paraId="4F6B5127" w14:textId="5F704782" w:rsidR="005D03D7" w:rsidRDefault="00736B25">
          <w:pPr>
            <w:pStyle w:val="TOC1"/>
            <w:rPr>
              <w:rFonts w:cstheme="minorBidi"/>
              <w:noProof/>
            </w:rPr>
          </w:pPr>
          <w:r>
            <w:fldChar w:fldCharType="begin"/>
          </w:r>
          <w:r>
            <w:instrText xml:space="preserve"> TOC \o "1-3" \h \z \u </w:instrText>
          </w:r>
          <w:r>
            <w:fldChar w:fldCharType="separate"/>
          </w:r>
          <w:hyperlink w:anchor="_Toc70516821" w:history="1">
            <w:r w:rsidR="005D03D7" w:rsidRPr="00AD6E77">
              <w:rPr>
                <w:rStyle w:val="Hyperlink"/>
                <w:rFonts w:ascii="Times New Roman" w:hAnsi="Times New Roman"/>
                <w:noProof/>
              </w:rPr>
              <w:t>INTRODUCTION</w:t>
            </w:r>
            <w:r w:rsidR="005D03D7">
              <w:rPr>
                <w:noProof/>
                <w:webHidden/>
              </w:rPr>
              <w:tab/>
            </w:r>
            <w:r w:rsidR="005D03D7">
              <w:rPr>
                <w:noProof/>
                <w:webHidden/>
              </w:rPr>
              <w:fldChar w:fldCharType="begin"/>
            </w:r>
            <w:r w:rsidR="005D03D7">
              <w:rPr>
                <w:noProof/>
                <w:webHidden/>
              </w:rPr>
              <w:instrText xml:space="preserve"> PAGEREF _Toc70516821 \h </w:instrText>
            </w:r>
            <w:r w:rsidR="005D03D7">
              <w:rPr>
                <w:noProof/>
                <w:webHidden/>
              </w:rPr>
            </w:r>
            <w:r w:rsidR="005D03D7">
              <w:rPr>
                <w:noProof/>
                <w:webHidden/>
              </w:rPr>
              <w:fldChar w:fldCharType="separate"/>
            </w:r>
            <w:r w:rsidR="005D03D7">
              <w:rPr>
                <w:noProof/>
                <w:webHidden/>
              </w:rPr>
              <w:t>4</w:t>
            </w:r>
            <w:r w:rsidR="005D03D7">
              <w:rPr>
                <w:noProof/>
                <w:webHidden/>
              </w:rPr>
              <w:fldChar w:fldCharType="end"/>
            </w:r>
          </w:hyperlink>
        </w:p>
        <w:p w14:paraId="63151F28" w14:textId="08C15049" w:rsidR="005D03D7" w:rsidRDefault="006814CC">
          <w:pPr>
            <w:pStyle w:val="TOC1"/>
            <w:rPr>
              <w:rFonts w:cstheme="minorBidi"/>
              <w:noProof/>
            </w:rPr>
          </w:pPr>
          <w:hyperlink w:anchor="_Toc70516822" w:history="1">
            <w:r w:rsidR="005D03D7" w:rsidRPr="00AD6E77">
              <w:rPr>
                <w:rStyle w:val="Hyperlink"/>
                <w:rFonts w:ascii="Times New Roman" w:hAnsi="Times New Roman"/>
                <w:noProof/>
              </w:rPr>
              <w:t>FLOWCHART</w:t>
            </w:r>
            <w:r w:rsidR="005D03D7">
              <w:rPr>
                <w:noProof/>
                <w:webHidden/>
              </w:rPr>
              <w:tab/>
            </w:r>
            <w:r w:rsidR="005D03D7">
              <w:rPr>
                <w:noProof/>
                <w:webHidden/>
              </w:rPr>
              <w:fldChar w:fldCharType="begin"/>
            </w:r>
            <w:r w:rsidR="005D03D7">
              <w:rPr>
                <w:noProof/>
                <w:webHidden/>
              </w:rPr>
              <w:instrText xml:space="preserve"> PAGEREF _Toc70516822 \h </w:instrText>
            </w:r>
            <w:r w:rsidR="005D03D7">
              <w:rPr>
                <w:noProof/>
                <w:webHidden/>
              </w:rPr>
            </w:r>
            <w:r w:rsidR="005D03D7">
              <w:rPr>
                <w:noProof/>
                <w:webHidden/>
              </w:rPr>
              <w:fldChar w:fldCharType="separate"/>
            </w:r>
            <w:r w:rsidR="005D03D7">
              <w:rPr>
                <w:noProof/>
                <w:webHidden/>
              </w:rPr>
              <w:t>5</w:t>
            </w:r>
            <w:r w:rsidR="005D03D7">
              <w:rPr>
                <w:noProof/>
                <w:webHidden/>
              </w:rPr>
              <w:fldChar w:fldCharType="end"/>
            </w:r>
          </w:hyperlink>
        </w:p>
        <w:p w14:paraId="3C592124" w14:textId="5F95FFF8" w:rsidR="005D03D7" w:rsidRDefault="006814CC">
          <w:pPr>
            <w:pStyle w:val="TOC1"/>
            <w:rPr>
              <w:rFonts w:cstheme="minorBidi"/>
              <w:noProof/>
            </w:rPr>
          </w:pPr>
          <w:hyperlink w:anchor="_Toc70516823" w:history="1">
            <w:r w:rsidR="005D03D7" w:rsidRPr="00AD6E77">
              <w:rPr>
                <w:rStyle w:val="Hyperlink"/>
                <w:rFonts w:ascii="Times New Roman" w:hAnsi="Times New Roman"/>
                <w:noProof/>
              </w:rPr>
              <w:t>UML DIAGRAMS</w:t>
            </w:r>
            <w:r w:rsidR="005D03D7">
              <w:rPr>
                <w:noProof/>
                <w:webHidden/>
              </w:rPr>
              <w:tab/>
            </w:r>
            <w:r w:rsidR="005D03D7">
              <w:rPr>
                <w:noProof/>
                <w:webHidden/>
              </w:rPr>
              <w:fldChar w:fldCharType="begin"/>
            </w:r>
            <w:r w:rsidR="005D03D7">
              <w:rPr>
                <w:noProof/>
                <w:webHidden/>
              </w:rPr>
              <w:instrText xml:space="preserve"> PAGEREF _Toc70516823 \h </w:instrText>
            </w:r>
            <w:r w:rsidR="005D03D7">
              <w:rPr>
                <w:noProof/>
                <w:webHidden/>
              </w:rPr>
            </w:r>
            <w:r w:rsidR="005D03D7">
              <w:rPr>
                <w:noProof/>
                <w:webHidden/>
              </w:rPr>
              <w:fldChar w:fldCharType="separate"/>
            </w:r>
            <w:r w:rsidR="005D03D7">
              <w:rPr>
                <w:noProof/>
                <w:webHidden/>
              </w:rPr>
              <w:t>6</w:t>
            </w:r>
            <w:r w:rsidR="005D03D7">
              <w:rPr>
                <w:noProof/>
                <w:webHidden/>
              </w:rPr>
              <w:fldChar w:fldCharType="end"/>
            </w:r>
          </w:hyperlink>
        </w:p>
        <w:p w14:paraId="4259333A" w14:textId="177D02DE" w:rsidR="005D03D7" w:rsidRDefault="006814CC">
          <w:pPr>
            <w:pStyle w:val="TOC1"/>
            <w:rPr>
              <w:rFonts w:cstheme="minorBidi"/>
              <w:noProof/>
            </w:rPr>
          </w:pPr>
          <w:hyperlink w:anchor="_Toc70516824" w:history="1">
            <w:r w:rsidR="005D03D7" w:rsidRPr="00AD6E77">
              <w:rPr>
                <w:rStyle w:val="Hyperlink"/>
                <w:rFonts w:ascii="Times New Roman" w:hAnsi="Times New Roman"/>
                <w:noProof/>
              </w:rPr>
              <w:t>EXPLANATION OF USER  INTERFACES</w:t>
            </w:r>
            <w:r w:rsidR="005D03D7">
              <w:rPr>
                <w:noProof/>
                <w:webHidden/>
              </w:rPr>
              <w:tab/>
            </w:r>
            <w:r w:rsidR="005D03D7">
              <w:rPr>
                <w:noProof/>
                <w:webHidden/>
              </w:rPr>
              <w:fldChar w:fldCharType="begin"/>
            </w:r>
            <w:r w:rsidR="005D03D7">
              <w:rPr>
                <w:noProof/>
                <w:webHidden/>
              </w:rPr>
              <w:instrText xml:space="preserve"> PAGEREF _Toc70516824 \h </w:instrText>
            </w:r>
            <w:r w:rsidR="005D03D7">
              <w:rPr>
                <w:noProof/>
                <w:webHidden/>
              </w:rPr>
            </w:r>
            <w:r w:rsidR="005D03D7">
              <w:rPr>
                <w:noProof/>
                <w:webHidden/>
              </w:rPr>
              <w:fldChar w:fldCharType="separate"/>
            </w:r>
            <w:r w:rsidR="005D03D7">
              <w:rPr>
                <w:noProof/>
                <w:webHidden/>
              </w:rPr>
              <w:t>8</w:t>
            </w:r>
            <w:r w:rsidR="005D03D7">
              <w:rPr>
                <w:noProof/>
                <w:webHidden/>
              </w:rPr>
              <w:fldChar w:fldCharType="end"/>
            </w:r>
          </w:hyperlink>
        </w:p>
        <w:p w14:paraId="730F070B" w14:textId="51C6D068" w:rsidR="005D03D7" w:rsidRDefault="006814CC">
          <w:pPr>
            <w:pStyle w:val="TOC1"/>
            <w:rPr>
              <w:rFonts w:cstheme="minorBidi"/>
              <w:noProof/>
            </w:rPr>
          </w:pPr>
          <w:hyperlink w:anchor="_Toc70516825" w:history="1">
            <w:r w:rsidR="005D03D7" w:rsidRPr="00AD6E77">
              <w:rPr>
                <w:rStyle w:val="Hyperlink"/>
                <w:rFonts w:ascii="Times New Roman" w:hAnsi="Times New Roman"/>
                <w:noProof/>
              </w:rPr>
              <w:t>CONTRIBUTION OF GROUP</w:t>
            </w:r>
            <w:r w:rsidR="005D03D7">
              <w:rPr>
                <w:noProof/>
                <w:webHidden/>
              </w:rPr>
              <w:tab/>
            </w:r>
            <w:r w:rsidR="005D03D7">
              <w:rPr>
                <w:noProof/>
                <w:webHidden/>
              </w:rPr>
              <w:fldChar w:fldCharType="begin"/>
            </w:r>
            <w:r w:rsidR="005D03D7">
              <w:rPr>
                <w:noProof/>
                <w:webHidden/>
              </w:rPr>
              <w:instrText xml:space="preserve"> PAGEREF _Toc70516825 \h </w:instrText>
            </w:r>
            <w:r w:rsidR="005D03D7">
              <w:rPr>
                <w:noProof/>
                <w:webHidden/>
              </w:rPr>
            </w:r>
            <w:r w:rsidR="005D03D7">
              <w:rPr>
                <w:noProof/>
                <w:webHidden/>
              </w:rPr>
              <w:fldChar w:fldCharType="separate"/>
            </w:r>
            <w:r w:rsidR="005D03D7">
              <w:rPr>
                <w:noProof/>
                <w:webHidden/>
              </w:rPr>
              <w:t>18</w:t>
            </w:r>
            <w:r w:rsidR="005D03D7">
              <w:rPr>
                <w:noProof/>
                <w:webHidden/>
              </w:rPr>
              <w:fldChar w:fldCharType="end"/>
            </w:r>
          </w:hyperlink>
        </w:p>
        <w:p w14:paraId="228E1C12" w14:textId="3C8470C8" w:rsidR="005D03D7" w:rsidRDefault="006814CC">
          <w:pPr>
            <w:pStyle w:val="TOC1"/>
            <w:rPr>
              <w:rFonts w:cstheme="minorBidi"/>
              <w:noProof/>
            </w:rPr>
          </w:pPr>
          <w:hyperlink w:anchor="_Toc70516826" w:history="1">
            <w:r w:rsidR="005D03D7" w:rsidRPr="00AD6E77">
              <w:rPr>
                <w:rStyle w:val="Hyperlink"/>
                <w:rFonts w:ascii="Times New Roman" w:hAnsi="Times New Roman"/>
                <w:noProof/>
              </w:rPr>
              <w:t>MEMBERS</w:t>
            </w:r>
            <w:r w:rsidR="005D03D7">
              <w:rPr>
                <w:noProof/>
                <w:webHidden/>
              </w:rPr>
              <w:tab/>
            </w:r>
            <w:r w:rsidR="005D03D7">
              <w:rPr>
                <w:noProof/>
                <w:webHidden/>
              </w:rPr>
              <w:fldChar w:fldCharType="begin"/>
            </w:r>
            <w:r w:rsidR="005D03D7">
              <w:rPr>
                <w:noProof/>
                <w:webHidden/>
              </w:rPr>
              <w:instrText xml:space="preserve"> PAGEREF _Toc70516826 \h </w:instrText>
            </w:r>
            <w:r w:rsidR="005D03D7">
              <w:rPr>
                <w:noProof/>
                <w:webHidden/>
              </w:rPr>
            </w:r>
            <w:r w:rsidR="005D03D7">
              <w:rPr>
                <w:noProof/>
                <w:webHidden/>
              </w:rPr>
              <w:fldChar w:fldCharType="separate"/>
            </w:r>
            <w:r w:rsidR="005D03D7">
              <w:rPr>
                <w:noProof/>
                <w:webHidden/>
              </w:rPr>
              <w:t>18</w:t>
            </w:r>
            <w:r w:rsidR="005D03D7">
              <w:rPr>
                <w:noProof/>
                <w:webHidden/>
              </w:rPr>
              <w:fldChar w:fldCharType="end"/>
            </w:r>
          </w:hyperlink>
        </w:p>
        <w:p w14:paraId="40D7A7BF" w14:textId="3B8EAF95" w:rsidR="005D03D7" w:rsidRDefault="006814CC">
          <w:pPr>
            <w:pStyle w:val="TOC1"/>
            <w:rPr>
              <w:rFonts w:cstheme="minorBidi"/>
              <w:noProof/>
            </w:rPr>
          </w:pPr>
          <w:hyperlink w:anchor="_Toc70516827" w:history="1">
            <w:r w:rsidR="005D03D7" w:rsidRPr="00AD6E77">
              <w:rPr>
                <w:rStyle w:val="Hyperlink"/>
                <w:rFonts w:ascii="Times New Roman" w:hAnsi="Times New Roman"/>
                <w:noProof/>
              </w:rPr>
              <w:t>CONCLUSION</w:t>
            </w:r>
            <w:r w:rsidR="005D03D7">
              <w:rPr>
                <w:noProof/>
                <w:webHidden/>
              </w:rPr>
              <w:tab/>
            </w:r>
            <w:r w:rsidR="005D03D7">
              <w:rPr>
                <w:noProof/>
                <w:webHidden/>
              </w:rPr>
              <w:fldChar w:fldCharType="begin"/>
            </w:r>
            <w:r w:rsidR="005D03D7">
              <w:rPr>
                <w:noProof/>
                <w:webHidden/>
              </w:rPr>
              <w:instrText xml:space="preserve"> PAGEREF _Toc70516827 \h </w:instrText>
            </w:r>
            <w:r w:rsidR="005D03D7">
              <w:rPr>
                <w:noProof/>
                <w:webHidden/>
              </w:rPr>
            </w:r>
            <w:r w:rsidR="005D03D7">
              <w:rPr>
                <w:noProof/>
                <w:webHidden/>
              </w:rPr>
              <w:fldChar w:fldCharType="separate"/>
            </w:r>
            <w:r w:rsidR="005D03D7">
              <w:rPr>
                <w:noProof/>
                <w:webHidden/>
              </w:rPr>
              <w:t>19</w:t>
            </w:r>
            <w:r w:rsidR="005D03D7">
              <w:rPr>
                <w:noProof/>
                <w:webHidden/>
              </w:rPr>
              <w:fldChar w:fldCharType="end"/>
            </w:r>
          </w:hyperlink>
        </w:p>
        <w:p w14:paraId="2C4B0F9F" w14:textId="03E81F80" w:rsidR="005D03D7" w:rsidRDefault="006814CC">
          <w:pPr>
            <w:pStyle w:val="TOC1"/>
            <w:rPr>
              <w:rFonts w:cstheme="minorBidi"/>
              <w:noProof/>
            </w:rPr>
          </w:pPr>
          <w:hyperlink r:id="rId13" w:anchor="_Toc70516828" w:history="1">
            <w:r w:rsidR="005D03D7" w:rsidRPr="00AD6E77">
              <w:rPr>
                <w:rStyle w:val="Hyperlink"/>
                <w:noProof/>
              </w:rPr>
              <w:t>THANK YOU!</w:t>
            </w:r>
            <w:r w:rsidR="005D03D7">
              <w:rPr>
                <w:noProof/>
                <w:webHidden/>
              </w:rPr>
              <w:tab/>
            </w:r>
            <w:r w:rsidR="005D03D7">
              <w:rPr>
                <w:noProof/>
                <w:webHidden/>
              </w:rPr>
              <w:fldChar w:fldCharType="begin"/>
            </w:r>
            <w:r w:rsidR="005D03D7">
              <w:rPr>
                <w:noProof/>
                <w:webHidden/>
              </w:rPr>
              <w:instrText xml:space="preserve"> PAGEREF _Toc70516828 \h </w:instrText>
            </w:r>
            <w:r w:rsidR="005D03D7">
              <w:rPr>
                <w:noProof/>
                <w:webHidden/>
              </w:rPr>
            </w:r>
            <w:r w:rsidR="005D03D7">
              <w:rPr>
                <w:noProof/>
                <w:webHidden/>
              </w:rPr>
              <w:fldChar w:fldCharType="separate"/>
            </w:r>
            <w:r w:rsidR="005D03D7">
              <w:rPr>
                <w:noProof/>
                <w:webHidden/>
              </w:rPr>
              <w:t>20</w:t>
            </w:r>
            <w:r w:rsidR="005D03D7">
              <w:rPr>
                <w:noProof/>
                <w:webHidden/>
              </w:rPr>
              <w:fldChar w:fldCharType="end"/>
            </w:r>
          </w:hyperlink>
        </w:p>
        <w:p w14:paraId="3811E5C8" w14:textId="56A31A4E" w:rsidR="00736B25" w:rsidRDefault="00736B25">
          <w:r>
            <w:rPr>
              <w:b/>
              <w:bCs/>
              <w:noProof/>
            </w:rPr>
            <w:fldChar w:fldCharType="end"/>
          </w:r>
        </w:p>
      </w:sdtContent>
    </w:sdt>
    <w:p w14:paraId="55A51138" w14:textId="3892724D" w:rsidR="00722468" w:rsidRDefault="00722468"/>
    <w:p w14:paraId="6537CF75" w14:textId="291EB364" w:rsidR="00722468" w:rsidRDefault="00722468"/>
    <w:p w14:paraId="19D4CEC9" w14:textId="140DA520" w:rsidR="00722468" w:rsidRDefault="00722468"/>
    <w:p w14:paraId="6A8487A0" w14:textId="52AAF342" w:rsidR="00722468" w:rsidRDefault="00722468"/>
    <w:p w14:paraId="03430A70" w14:textId="3DF42DE6" w:rsidR="00722468" w:rsidRDefault="00722468"/>
    <w:p w14:paraId="5B91A7C6" w14:textId="7DDE31E4" w:rsidR="00722468" w:rsidRDefault="00722468"/>
    <w:p w14:paraId="502CE54C" w14:textId="65657CFC" w:rsidR="00722468" w:rsidRDefault="00722468"/>
    <w:p w14:paraId="0178AA5D" w14:textId="0D2C6AF5" w:rsidR="00722468" w:rsidRDefault="00722468"/>
    <w:p w14:paraId="7C10032E" w14:textId="0D5700AD" w:rsidR="00722468" w:rsidRDefault="00722468"/>
    <w:p w14:paraId="5DC19994" w14:textId="672DAD76" w:rsidR="00722468" w:rsidRDefault="00722468"/>
    <w:p w14:paraId="5E647AE1" w14:textId="4FCB02F9" w:rsidR="00722468" w:rsidRDefault="00722468"/>
    <w:p w14:paraId="3A3DE040" w14:textId="72D0D043" w:rsidR="00722468" w:rsidRDefault="00722468"/>
    <w:p w14:paraId="4FD29273" w14:textId="5C492635" w:rsidR="00722468" w:rsidRDefault="00722468"/>
    <w:p w14:paraId="7D4BB6B0" w14:textId="5CAC6C4E" w:rsidR="00722468" w:rsidRDefault="00722468"/>
    <w:p w14:paraId="5DC3DB9A" w14:textId="3DCC9908" w:rsidR="00722468" w:rsidRDefault="00722468"/>
    <w:p w14:paraId="6D17ABEF" w14:textId="402BDC78" w:rsidR="00722468" w:rsidRDefault="00722468"/>
    <w:p w14:paraId="6DB5D01E" w14:textId="72FDF7A5" w:rsidR="00722468" w:rsidRDefault="00722468"/>
    <w:p w14:paraId="141272C0" w14:textId="121298D1" w:rsidR="00722468" w:rsidRDefault="00722468"/>
    <w:p w14:paraId="6E7D40FF" w14:textId="56337AE2" w:rsidR="003A73EE" w:rsidRDefault="003A73EE"/>
    <w:p w14:paraId="0FFE20DF" w14:textId="77777777" w:rsidR="003A73EE" w:rsidRDefault="003A73EE"/>
    <w:p w14:paraId="799F49D3" w14:textId="77777777" w:rsidR="00722468" w:rsidRDefault="00722468"/>
    <w:p w14:paraId="0F9F7B4C" w14:textId="77777777" w:rsidR="00722468" w:rsidRDefault="00722468"/>
    <w:p w14:paraId="2657A4F5" w14:textId="5CA7BEAA" w:rsidR="00722468" w:rsidRDefault="00722468"/>
    <w:p w14:paraId="2A4A5C85" w14:textId="5C1A4698" w:rsidR="00043F4D" w:rsidRDefault="00043F4D"/>
    <w:p w14:paraId="77130EAE" w14:textId="1A328DC1" w:rsidR="00BF7E64" w:rsidRDefault="00BF7E64"/>
    <w:p w14:paraId="2074D7FE" w14:textId="77777777" w:rsidR="00BF7E64" w:rsidRDefault="00BF7E64"/>
    <w:p w14:paraId="113BFCBE" w14:textId="455BBB80" w:rsidR="00043F4D" w:rsidRDefault="00043F4D"/>
    <w:p w14:paraId="6B34EA00" w14:textId="77777777" w:rsidR="00043F4D" w:rsidRDefault="00043F4D"/>
    <w:p w14:paraId="011953AA" w14:textId="43AB4F97" w:rsidR="00722468" w:rsidRDefault="00722468"/>
    <w:p w14:paraId="1E191B7E" w14:textId="77777777" w:rsidR="00722468" w:rsidRDefault="00722468" w:rsidP="00B66045">
      <w:pPr>
        <w:ind w:right="540"/>
      </w:pPr>
    </w:p>
    <w:p w14:paraId="3F2D8AAB" w14:textId="77777777" w:rsidR="001D1783" w:rsidRDefault="00155646" w:rsidP="001D1783">
      <w:pPr>
        <w:pStyle w:val="Heading1"/>
        <w:rPr>
          <w:rFonts w:ascii="Times New Roman" w:hAnsi="Times New Roman" w:cs="Times New Roman"/>
          <w:sz w:val="56"/>
          <w:szCs w:val="56"/>
        </w:rPr>
      </w:pPr>
      <w:bookmarkStart w:id="0" w:name="_Toc70516821"/>
      <w:r w:rsidRPr="00471089">
        <w:rPr>
          <w:rFonts w:ascii="Times New Roman" w:hAnsi="Times New Roman" w:cs="Times New Roman"/>
          <w:sz w:val="56"/>
          <w:szCs w:val="56"/>
        </w:rPr>
        <w:lastRenderedPageBreak/>
        <w:t>INTRODUCTION</w:t>
      </w:r>
      <w:bookmarkEnd w:id="0"/>
    </w:p>
    <w:p w14:paraId="76AE3AD1" w14:textId="40E8D483" w:rsidR="00277098" w:rsidRPr="001D1783" w:rsidRDefault="00724681" w:rsidP="001D1783">
      <w:pPr>
        <w:pStyle w:val="Heading1"/>
        <w:rPr>
          <w:rFonts w:ascii="Times New Roman" w:hAnsi="Times New Roman" w:cs="Times New Roman"/>
          <w:sz w:val="56"/>
          <w:szCs w:val="56"/>
        </w:rPr>
      </w:pPr>
      <w:r w:rsidRPr="001D1783">
        <w:rPr>
          <w:rFonts w:ascii="Times New Roman" w:hAnsi="Times New Roman" w:cs="Times New Roman"/>
        </w:rPr>
        <w:t xml:space="preserve">      </w:t>
      </w:r>
    </w:p>
    <w:p w14:paraId="6122FA5C" w14:textId="77777777" w:rsidR="00B66045" w:rsidRPr="00B66045" w:rsidRDefault="00724681" w:rsidP="00B66045">
      <w:pPr>
        <w:spacing w:line="360" w:lineRule="auto"/>
        <w:ind w:left="1440" w:right="900"/>
        <w:jc w:val="both"/>
        <w:rPr>
          <w:rFonts w:ascii="Times New Roman" w:hAnsi="Times New Roman" w:cs="Times New Roman"/>
        </w:rPr>
      </w:pPr>
      <w:r w:rsidRPr="00B66045">
        <w:rPr>
          <w:rFonts w:ascii="Times New Roman" w:hAnsi="Times New Roman" w:cs="Times New Roman"/>
        </w:rPr>
        <w:t xml:space="preserve">        </w:t>
      </w:r>
    </w:p>
    <w:p w14:paraId="15EB94CF" w14:textId="7D515604" w:rsidR="00B66045" w:rsidRPr="00B66045" w:rsidRDefault="00B66045" w:rsidP="00B66045">
      <w:pPr>
        <w:pStyle w:val="ListParagraph"/>
        <w:numPr>
          <w:ilvl w:val="0"/>
          <w:numId w:val="3"/>
        </w:numPr>
        <w:spacing w:line="360" w:lineRule="auto"/>
        <w:ind w:left="1440" w:right="900"/>
        <w:jc w:val="both"/>
        <w:rPr>
          <w:rFonts w:ascii="Times New Roman" w:hAnsi="Times New Roman" w:cs="Times New Roman"/>
        </w:rPr>
      </w:pPr>
      <w:r w:rsidRPr="00B66045">
        <w:rPr>
          <w:rFonts w:ascii="Times New Roman" w:hAnsi="Times New Roman" w:cs="Times New Roman"/>
        </w:rPr>
        <w:t xml:space="preserve">With the increase in the need of healthcare in recent years hospitals have become busier and they might not be able to manage their work as usual. So, we have created a hospital management system to meet all the needs of the different users. Here we created a website and there are three main parties involved in the process. They are the reception / administration staff, doctors, and patients. It is more like an all-in-one site where the users can satisfy their needs by using the same web site. </w:t>
      </w:r>
    </w:p>
    <w:p w14:paraId="345DC5C0" w14:textId="77777777" w:rsidR="00B66045" w:rsidRPr="00B66045" w:rsidRDefault="00B66045" w:rsidP="00B66045">
      <w:pPr>
        <w:pStyle w:val="ListParagraph"/>
        <w:spacing w:line="360" w:lineRule="auto"/>
        <w:ind w:left="1440" w:right="900"/>
        <w:jc w:val="both"/>
        <w:rPr>
          <w:rFonts w:ascii="Times New Roman" w:hAnsi="Times New Roman" w:cs="Times New Roman"/>
        </w:rPr>
      </w:pPr>
    </w:p>
    <w:p w14:paraId="76550BE9" w14:textId="00D3F212" w:rsidR="00B66045" w:rsidRPr="00B66045" w:rsidRDefault="00B66045" w:rsidP="00B66045">
      <w:pPr>
        <w:pStyle w:val="ListParagraph"/>
        <w:numPr>
          <w:ilvl w:val="0"/>
          <w:numId w:val="3"/>
        </w:numPr>
        <w:spacing w:line="360" w:lineRule="auto"/>
        <w:ind w:left="1440" w:right="900"/>
        <w:jc w:val="both"/>
        <w:rPr>
          <w:rFonts w:ascii="Times New Roman" w:hAnsi="Times New Roman" w:cs="Times New Roman"/>
        </w:rPr>
      </w:pPr>
      <w:r w:rsidRPr="00B66045">
        <w:rPr>
          <w:rFonts w:ascii="Times New Roman" w:hAnsi="Times New Roman" w:cs="Times New Roman"/>
        </w:rPr>
        <w:t xml:space="preserve">Here the reception has most of all the access. They can create appointments for patients, update, delete, and view the added patients. Also, the reception can add, update, delete and view the added doctors. Then the doctors can update their profile by login into their account from the home page. Moreover, the patient can register and update their profile after login to their accounts and make appointments for their desired doctor. This is the overall process which happens in our project. </w:t>
      </w:r>
    </w:p>
    <w:p w14:paraId="5DFA55A2" w14:textId="77777777" w:rsidR="00B66045" w:rsidRPr="00B66045" w:rsidRDefault="00B66045" w:rsidP="00B66045">
      <w:pPr>
        <w:spacing w:line="360" w:lineRule="auto"/>
        <w:ind w:left="1440" w:right="900"/>
        <w:jc w:val="both"/>
        <w:rPr>
          <w:rFonts w:ascii="Times New Roman" w:hAnsi="Times New Roman" w:cs="Times New Roman"/>
        </w:rPr>
      </w:pPr>
    </w:p>
    <w:p w14:paraId="070F3974" w14:textId="716C8B4B" w:rsidR="00B66045" w:rsidRPr="00B66045" w:rsidRDefault="00B66045" w:rsidP="00B66045">
      <w:pPr>
        <w:pStyle w:val="ListParagraph"/>
        <w:numPr>
          <w:ilvl w:val="0"/>
          <w:numId w:val="3"/>
        </w:numPr>
        <w:spacing w:line="360" w:lineRule="auto"/>
        <w:ind w:left="1440" w:right="900"/>
        <w:jc w:val="both"/>
        <w:rPr>
          <w:rFonts w:ascii="Times New Roman" w:hAnsi="Times New Roman" w:cs="Times New Roman"/>
        </w:rPr>
      </w:pPr>
      <w:r w:rsidRPr="00B66045">
        <w:rPr>
          <w:rFonts w:ascii="Times New Roman" w:hAnsi="Times New Roman" w:cs="Times New Roman"/>
        </w:rPr>
        <w:t xml:space="preserve">We made this project using J2EE, servlets and JSP pages. We designed and created the web pages using html and CSS. The web pages are described below by using screenshots and we attached the GitHub link so the project can be seen there when needed by using the link. </w:t>
      </w:r>
    </w:p>
    <w:p w14:paraId="6C28BDA5" w14:textId="77777777" w:rsidR="00B66045" w:rsidRPr="00B66045" w:rsidRDefault="00B66045" w:rsidP="00B66045">
      <w:pPr>
        <w:spacing w:line="360" w:lineRule="auto"/>
        <w:ind w:left="1440" w:right="900"/>
        <w:jc w:val="both"/>
        <w:rPr>
          <w:rFonts w:ascii="Times New Roman" w:hAnsi="Times New Roman" w:cs="Times New Roman"/>
        </w:rPr>
      </w:pPr>
    </w:p>
    <w:p w14:paraId="6E1BC345" w14:textId="77777777" w:rsidR="00B66045" w:rsidRPr="00B66045" w:rsidRDefault="00B66045" w:rsidP="00B66045">
      <w:pPr>
        <w:pStyle w:val="ListParagraph"/>
        <w:numPr>
          <w:ilvl w:val="0"/>
          <w:numId w:val="3"/>
        </w:numPr>
        <w:spacing w:line="360" w:lineRule="auto"/>
        <w:ind w:left="1440" w:right="900"/>
        <w:jc w:val="both"/>
        <w:rPr>
          <w:rFonts w:ascii="Times New Roman" w:hAnsi="Times New Roman" w:cs="Times New Roman"/>
        </w:rPr>
      </w:pPr>
      <w:r w:rsidRPr="00B66045">
        <w:rPr>
          <w:rFonts w:ascii="Times New Roman" w:hAnsi="Times New Roman" w:cs="Times New Roman"/>
        </w:rPr>
        <w:t xml:space="preserve">Also, we designed an UML model diagram to showcase the overall idea of the project and a flowchart to further understand how the process goes. We have the screenshot of the database for further reference. Finally, this is the overall idea of the project and further understandings and clarifications can be done while going through the report. </w:t>
      </w:r>
    </w:p>
    <w:p w14:paraId="3DBAA125" w14:textId="3A1F2DBF" w:rsidR="00E3625F" w:rsidRPr="00B66045" w:rsidRDefault="00724681" w:rsidP="00B66045">
      <w:pPr>
        <w:pStyle w:val="ListParagraph"/>
        <w:ind w:left="1530" w:right="900"/>
        <w:rPr>
          <w:rFonts w:ascii="Times New Roman" w:hAnsi="Times New Roman" w:cs="Times New Roman"/>
        </w:rPr>
      </w:pPr>
      <w:r w:rsidRPr="00B66045">
        <w:rPr>
          <w:rFonts w:ascii="Times New Roman" w:hAnsi="Times New Roman" w:cs="Times New Roman"/>
        </w:rPr>
        <w:t xml:space="preserve">                        </w:t>
      </w:r>
    </w:p>
    <w:p w14:paraId="215DC32A" w14:textId="49233670" w:rsidR="00E3625F" w:rsidRDefault="00E3625F" w:rsidP="003E452E">
      <w:pPr>
        <w:pStyle w:val="ListParagraph"/>
        <w:ind w:left="1530"/>
      </w:pPr>
    </w:p>
    <w:p w14:paraId="6BE0CC27" w14:textId="27E0DFA3" w:rsidR="00155646" w:rsidRDefault="00155646" w:rsidP="00B30E9A">
      <w:pPr>
        <w:pStyle w:val="ListParagraph"/>
        <w:numPr>
          <w:ilvl w:val="0"/>
          <w:numId w:val="2"/>
        </w:numPr>
        <w:ind w:left="1530"/>
      </w:pPr>
      <w:r>
        <w:br w:type="page"/>
      </w:r>
    </w:p>
    <w:p w14:paraId="1A031EFD" w14:textId="090C13F7" w:rsidR="00155646" w:rsidRDefault="00155646" w:rsidP="00155646">
      <w:pPr>
        <w:pStyle w:val="Heading1"/>
        <w:rPr>
          <w:rFonts w:ascii="Times New Roman" w:hAnsi="Times New Roman" w:cs="Times New Roman"/>
          <w:sz w:val="56"/>
          <w:szCs w:val="56"/>
        </w:rPr>
      </w:pPr>
      <w:bookmarkStart w:id="1" w:name="_Toc70516822"/>
      <w:r w:rsidRPr="00411D06">
        <w:rPr>
          <w:rFonts w:ascii="Times New Roman" w:hAnsi="Times New Roman" w:cs="Times New Roman"/>
          <w:sz w:val="56"/>
          <w:szCs w:val="56"/>
        </w:rPr>
        <w:lastRenderedPageBreak/>
        <w:t>FLOWCHART</w:t>
      </w:r>
      <w:bookmarkEnd w:id="1"/>
    </w:p>
    <w:p w14:paraId="2F66A6C0" w14:textId="1017DA30" w:rsidR="006814CC" w:rsidRPr="006814CC" w:rsidRDefault="006814CC" w:rsidP="006814CC">
      <w:pPr>
        <w:jc w:val="center"/>
      </w:pPr>
      <w:r>
        <w:rPr>
          <w:noProof/>
        </w:rPr>
        <w:drawing>
          <wp:inline distT="0" distB="0" distL="0" distR="0" wp14:anchorId="7E1A0D05" wp14:editId="3B972FBB">
            <wp:extent cx="6184489" cy="5800725"/>
            <wp:effectExtent l="0" t="0" r="698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5575" cy="5811123"/>
                    </a:xfrm>
                    <a:prstGeom prst="rect">
                      <a:avLst/>
                    </a:prstGeom>
                  </pic:spPr>
                </pic:pic>
              </a:graphicData>
            </a:graphic>
          </wp:inline>
        </w:drawing>
      </w:r>
    </w:p>
    <w:p w14:paraId="2F795D65" w14:textId="5E00BFFC" w:rsidR="00155646" w:rsidRDefault="00155646" w:rsidP="00155646"/>
    <w:p w14:paraId="5DD20DA6" w14:textId="216942E0" w:rsidR="00155646" w:rsidRDefault="000A231D" w:rsidP="000A231D">
      <w:pPr>
        <w:jc w:val="center"/>
      </w:pPr>
      <w:r>
        <w:rPr>
          <w:noProof/>
        </w:rPr>
        <w:lastRenderedPageBreak/>
        <w:drawing>
          <wp:inline distT="0" distB="0" distL="0" distR="0" wp14:anchorId="2A06B037" wp14:editId="5E3742D7">
            <wp:extent cx="3080195" cy="6343650"/>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7433" cy="6358557"/>
                    </a:xfrm>
                    <a:prstGeom prst="rect">
                      <a:avLst/>
                    </a:prstGeom>
                  </pic:spPr>
                </pic:pic>
              </a:graphicData>
            </a:graphic>
          </wp:inline>
        </w:drawing>
      </w:r>
      <w:r>
        <w:rPr>
          <w:noProof/>
        </w:rPr>
        <w:drawing>
          <wp:inline distT="0" distB="0" distL="0" distR="0" wp14:anchorId="669482F0" wp14:editId="36D9935E">
            <wp:extent cx="3105150" cy="628802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8673" cy="6295161"/>
                    </a:xfrm>
                    <a:prstGeom prst="rect">
                      <a:avLst/>
                    </a:prstGeom>
                  </pic:spPr>
                </pic:pic>
              </a:graphicData>
            </a:graphic>
          </wp:inline>
        </w:drawing>
      </w:r>
    </w:p>
    <w:p w14:paraId="53CDEE33" w14:textId="1E3808E6" w:rsidR="000A231D" w:rsidRDefault="000A231D" w:rsidP="000A231D">
      <w:pPr>
        <w:jc w:val="center"/>
      </w:pPr>
    </w:p>
    <w:p w14:paraId="66BA2862" w14:textId="0EAC26B9" w:rsidR="000A231D" w:rsidRDefault="000A231D" w:rsidP="000A231D">
      <w:pPr>
        <w:jc w:val="center"/>
      </w:pPr>
    </w:p>
    <w:p w14:paraId="6E8FCACB" w14:textId="1D63BCCB" w:rsidR="00155646" w:rsidRDefault="00155646" w:rsidP="00155646"/>
    <w:p w14:paraId="164E72B8" w14:textId="320EE510" w:rsidR="00155646" w:rsidRDefault="00155646" w:rsidP="00155646"/>
    <w:p w14:paraId="00765F46" w14:textId="5831A658" w:rsidR="006814CC" w:rsidRDefault="006814CC" w:rsidP="00155646"/>
    <w:p w14:paraId="03C7545E" w14:textId="10FC434A" w:rsidR="006814CC" w:rsidRDefault="006814CC" w:rsidP="00155646"/>
    <w:p w14:paraId="38AE16A5" w14:textId="09A78A97" w:rsidR="006814CC" w:rsidRDefault="006814CC" w:rsidP="00155646"/>
    <w:p w14:paraId="7B7C83BD" w14:textId="72D6F566" w:rsidR="006814CC" w:rsidRDefault="006814CC" w:rsidP="00155646"/>
    <w:p w14:paraId="3B91411E" w14:textId="4E7BE780" w:rsidR="006814CC" w:rsidRDefault="006814CC" w:rsidP="00155646"/>
    <w:p w14:paraId="026CFDE8" w14:textId="77777777" w:rsidR="006814CC" w:rsidRDefault="006814CC" w:rsidP="00155646"/>
    <w:p w14:paraId="6E982EB1" w14:textId="5F442FFD" w:rsidR="00155646" w:rsidRDefault="00155646" w:rsidP="00155646"/>
    <w:p w14:paraId="579D9901" w14:textId="5403A024" w:rsidR="00155646" w:rsidRDefault="00155646" w:rsidP="00155646"/>
    <w:p w14:paraId="2A236AAF" w14:textId="700C29A4" w:rsidR="00155646" w:rsidRDefault="00155646" w:rsidP="00155646">
      <w:pPr>
        <w:pStyle w:val="Heading1"/>
        <w:rPr>
          <w:rFonts w:ascii="Times New Roman" w:hAnsi="Times New Roman" w:cs="Times New Roman"/>
          <w:sz w:val="56"/>
          <w:szCs w:val="56"/>
        </w:rPr>
      </w:pPr>
      <w:bookmarkStart w:id="2" w:name="_Toc70516823"/>
      <w:r w:rsidRPr="00411D06">
        <w:rPr>
          <w:rFonts w:ascii="Times New Roman" w:hAnsi="Times New Roman" w:cs="Times New Roman"/>
          <w:sz w:val="56"/>
          <w:szCs w:val="56"/>
        </w:rPr>
        <w:lastRenderedPageBreak/>
        <w:t>UML DIAGRAM</w:t>
      </w:r>
      <w:r w:rsidR="00E107D9">
        <w:rPr>
          <w:rFonts w:ascii="Times New Roman" w:hAnsi="Times New Roman" w:cs="Times New Roman"/>
          <w:sz w:val="56"/>
          <w:szCs w:val="56"/>
        </w:rPr>
        <w:t>S</w:t>
      </w:r>
      <w:bookmarkEnd w:id="2"/>
    </w:p>
    <w:p w14:paraId="151E25AF" w14:textId="4AD1E9B0" w:rsidR="00810047" w:rsidRDefault="00810047" w:rsidP="00810047"/>
    <w:p w14:paraId="71FEEC90" w14:textId="5BC6322B" w:rsidR="00E107D9" w:rsidRDefault="00E107D9" w:rsidP="00810047"/>
    <w:p w14:paraId="0136BD24" w14:textId="52AF132F" w:rsidR="00810047" w:rsidRPr="000A231D" w:rsidRDefault="00E107D9" w:rsidP="00E179A3">
      <w:pPr>
        <w:ind w:left="900" w:firstLine="90"/>
        <w:rPr>
          <w:rFonts w:ascii="Times New Roman" w:hAnsi="Times New Roman" w:cs="Times New Roman"/>
          <w:color w:val="0081B3" w:themeColor="accent6" w:themeShade="BF"/>
          <w:sz w:val="28"/>
          <w:szCs w:val="28"/>
        </w:rPr>
      </w:pPr>
      <w:r w:rsidRPr="000A231D">
        <w:rPr>
          <w:rFonts w:ascii="Times New Roman" w:hAnsi="Times New Roman" w:cs="Times New Roman"/>
          <w:color w:val="0081B3" w:themeColor="accent6" w:themeShade="BF"/>
          <w:sz w:val="28"/>
          <w:szCs w:val="28"/>
        </w:rPr>
        <w:t>TASK SPECIFIC UML DIAGRAM</w:t>
      </w:r>
    </w:p>
    <w:p w14:paraId="217FC9A2" w14:textId="77777777" w:rsidR="00E179A3" w:rsidRPr="00E179A3" w:rsidRDefault="00E179A3" w:rsidP="00E179A3">
      <w:pPr>
        <w:ind w:left="900" w:firstLine="90"/>
        <w:rPr>
          <w:color w:val="0081B3" w:themeColor="accent6" w:themeShade="BF"/>
          <w:sz w:val="28"/>
          <w:szCs w:val="28"/>
        </w:rPr>
      </w:pPr>
    </w:p>
    <w:p w14:paraId="7A861566" w14:textId="31F51CD5" w:rsidR="00810047" w:rsidRDefault="00E814EB" w:rsidP="00E814EB">
      <w:pPr>
        <w:ind w:hanging="270"/>
        <w:jc w:val="center"/>
      </w:pPr>
      <w:r>
        <w:rPr>
          <w:rFonts w:ascii="Times New Roman" w:hAnsi="Times New Roman" w:cs="Times New Roman"/>
          <w:b/>
          <w:bCs/>
          <w:noProof/>
          <w:color w:val="00AEEF" w:themeColor="accent6"/>
          <w:sz w:val="28"/>
          <w:szCs w:val="28"/>
        </w:rPr>
        <w:drawing>
          <wp:inline distT="0" distB="0" distL="0" distR="0" wp14:anchorId="235FE0F6" wp14:editId="2457DD53">
            <wp:extent cx="4012163" cy="6743700"/>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906" cy="6773523"/>
                    </a:xfrm>
                    <a:prstGeom prst="rect">
                      <a:avLst/>
                    </a:prstGeom>
                  </pic:spPr>
                </pic:pic>
              </a:graphicData>
            </a:graphic>
          </wp:inline>
        </w:drawing>
      </w:r>
    </w:p>
    <w:p w14:paraId="45D19819" w14:textId="14C4DE09" w:rsidR="000A231D" w:rsidRDefault="000A231D" w:rsidP="005F204C">
      <w:pPr>
        <w:ind w:firstLine="900"/>
      </w:pPr>
    </w:p>
    <w:p w14:paraId="5F86C8C6" w14:textId="50D13509" w:rsidR="000A231D" w:rsidRDefault="000A231D" w:rsidP="005F204C">
      <w:pPr>
        <w:ind w:firstLine="900"/>
      </w:pPr>
    </w:p>
    <w:p w14:paraId="4794DC22" w14:textId="48B0BF3F" w:rsidR="000A231D" w:rsidRDefault="000A231D" w:rsidP="000A231D">
      <w:pPr>
        <w:ind w:firstLine="900"/>
        <w:rPr>
          <w:rFonts w:ascii="Times New Roman" w:hAnsi="Times New Roman" w:cs="Times New Roman"/>
          <w:b/>
          <w:bCs/>
          <w:color w:val="0081B3" w:themeColor="accent6" w:themeShade="BF"/>
          <w:sz w:val="28"/>
          <w:szCs w:val="28"/>
        </w:rPr>
      </w:pPr>
      <w:r w:rsidRPr="000A231D">
        <w:rPr>
          <w:rFonts w:ascii="Times New Roman" w:hAnsi="Times New Roman" w:cs="Times New Roman"/>
          <w:b/>
          <w:bCs/>
          <w:color w:val="0081B3" w:themeColor="accent6" w:themeShade="BF"/>
          <w:sz w:val="28"/>
          <w:szCs w:val="28"/>
        </w:rPr>
        <w:lastRenderedPageBreak/>
        <w:t>ACTIVITY DIAGRAM</w:t>
      </w:r>
    </w:p>
    <w:p w14:paraId="3FA5A64F" w14:textId="50E9F70B" w:rsidR="000A231D" w:rsidRDefault="000A231D" w:rsidP="000A231D">
      <w:pPr>
        <w:ind w:firstLine="900"/>
        <w:rPr>
          <w:rFonts w:ascii="Times New Roman" w:hAnsi="Times New Roman" w:cs="Times New Roman"/>
          <w:b/>
          <w:bCs/>
          <w:color w:val="0081B3" w:themeColor="accent6" w:themeShade="BF"/>
          <w:sz w:val="28"/>
          <w:szCs w:val="28"/>
        </w:rPr>
      </w:pPr>
    </w:p>
    <w:p w14:paraId="3AB752BD" w14:textId="15DFF280" w:rsidR="000A231D" w:rsidRDefault="000A231D" w:rsidP="000A231D">
      <w:pPr>
        <w:ind w:right="-900" w:firstLine="90"/>
        <w:rPr>
          <w:rFonts w:ascii="Times New Roman" w:hAnsi="Times New Roman" w:cs="Times New Roman"/>
          <w:b/>
          <w:bCs/>
          <w:color w:val="0081B3" w:themeColor="accent6" w:themeShade="BF"/>
          <w:sz w:val="28"/>
          <w:szCs w:val="28"/>
        </w:rPr>
      </w:pPr>
      <w:r>
        <w:rPr>
          <w:rFonts w:ascii="Times New Roman" w:hAnsi="Times New Roman" w:cs="Times New Roman"/>
          <w:b/>
          <w:bCs/>
          <w:noProof/>
          <w:color w:val="00AEEF" w:themeColor="accent6"/>
          <w:sz w:val="28"/>
          <w:szCs w:val="28"/>
        </w:rPr>
        <w:drawing>
          <wp:inline distT="0" distB="0" distL="0" distR="0" wp14:anchorId="3389B005" wp14:editId="7A3F6BA5">
            <wp:extent cx="3524250" cy="4015163"/>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89448" cy="4089443"/>
                    </a:xfrm>
                    <a:prstGeom prst="rect">
                      <a:avLst/>
                    </a:prstGeom>
                  </pic:spPr>
                </pic:pic>
              </a:graphicData>
            </a:graphic>
          </wp:inline>
        </w:drawing>
      </w:r>
      <w:r w:rsidRPr="000A231D">
        <w:rPr>
          <w:rFonts w:ascii="Times New Roman" w:hAnsi="Times New Roman" w:cs="Times New Roman"/>
          <w:b/>
          <w:bCs/>
          <w:noProof/>
          <w:color w:val="00AEEF" w:themeColor="accent6"/>
          <w:sz w:val="28"/>
          <w:szCs w:val="28"/>
        </w:rPr>
        <w:t xml:space="preserve"> </w:t>
      </w:r>
      <w:r>
        <w:rPr>
          <w:rFonts w:ascii="Times New Roman" w:hAnsi="Times New Roman" w:cs="Times New Roman"/>
          <w:b/>
          <w:bCs/>
          <w:noProof/>
          <w:color w:val="00AEEF" w:themeColor="accent6"/>
          <w:sz w:val="28"/>
          <w:szCs w:val="28"/>
        </w:rPr>
        <w:drawing>
          <wp:inline distT="0" distB="0" distL="0" distR="0" wp14:anchorId="4E4474FE" wp14:editId="4CEB90C3">
            <wp:extent cx="3324225" cy="4052753"/>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7906" cy="4093815"/>
                    </a:xfrm>
                    <a:prstGeom prst="rect">
                      <a:avLst/>
                    </a:prstGeom>
                  </pic:spPr>
                </pic:pic>
              </a:graphicData>
            </a:graphic>
          </wp:inline>
        </w:drawing>
      </w:r>
    </w:p>
    <w:p w14:paraId="5AB7999E" w14:textId="73A73D56" w:rsidR="000A231D" w:rsidRPr="000A231D" w:rsidRDefault="000A231D" w:rsidP="005F204C">
      <w:pPr>
        <w:ind w:firstLine="900"/>
        <w:rPr>
          <w:rFonts w:ascii="Times New Roman" w:hAnsi="Times New Roman" w:cs="Times New Roman"/>
          <w:b/>
          <w:bCs/>
          <w:color w:val="0081B3" w:themeColor="accent6" w:themeShade="BF"/>
          <w:sz w:val="28"/>
          <w:szCs w:val="28"/>
        </w:rPr>
      </w:pPr>
    </w:p>
    <w:p w14:paraId="2F0A3A99" w14:textId="3676DCA5" w:rsidR="00810047" w:rsidRDefault="00810047" w:rsidP="00810047"/>
    <w:p w14:paraId="08FB7059" w14:textId="3111C7F8" w:rsidR="00810047" w:rsidRDefault="00810047" w:rsidP="00810047"/>
    <w:p w14:paraId="1231536E" w14:textId="095A70BD" w:rsidR="00810047" w:rsidRDefault="00810047" w:rsidP="00810047"/>
    <w:p w14:paraId="6DA3CAF7" w14:textId="3FAE4A6F" w:rsidR="00810047" w:rsidRDefault="00810047" w:rsidP="00810047"/>
    <w:p w14:paraId="1C6A62F6" w14:textId="38633AA7" w:rsidR="00810047" w:rsidRDefault="00810047" w:rsidP="00810047"/>
    <w:p w14:paraId="51CDF6DA" w14:textId="77777777" w:rsidR="00810047" w:rsidRPr="00810047" w:rsidRDefault="00810047" w:rsidP="00810047"/>
    <w:p w14:paraId="1AE9EE26" w14:textId="1B61DAAF" w:rsidR="00AA312B" w:rsidRDefault="00AA312B" w:rsidP="00AA312B"/>
    <w:p w14:paraId="140F2BDE" w14:textId="25129148" w:rsidR="00AA312B" w:rsidRDefault="00AA312B" w:rsidP="00AA312B"/>
    <w:p w14:paraId="545C4262" w14:textId="726B9186" w:rsidR="00AA312B" w:rsidRDefault="00AA312B" w:rsidP="00AA312B"/>
    <w:p w14:paraId="23BABF69" w14:textId="4E4DF131" w:rsidR="00AA312B" w:rsidRDefault="00AA312B" w:rsidP="00AA312B"/>
    <w:p w14:paraId="1F2ABAAC" w14:textId="4548121B" w:rsidR="00AA312B" w:rsidRDefault="00AA312B" w:rsidP="00AA312B"/>
    <w:p w14:paraId="78EB636E" w14:textId="79527A0E" w:rsidR="00AA312B" w:rsidRDefault="00AA312B" w:rsidP="00AA312B"/>
    <w:p w14:paraId="6C21581B" w14:textId="563DE8BC" w:rsidR="00AA312B" w:rsidRDefault="00AA312B" w:rsidP="00AA312B"/>
    <w:p w14:paraId="201667EA" w14:textId="169D39E7" w:rsidR="00AA312B" w:rsidRDefault="00AA312B" w:rsidP="00AA312B"/>
    <w:p w14:paraId="28C307BF" w14:textId="5D0CE009" w:rsidR="00AA312B" w:rsidRDefault="00AA312B" w:rsidP="00AA312B"/>
    <w:p w14:paraId="51FB9535" w14:textId="3B97E739" w:rsidR="00AA312B" w:rsidRDefault="00AA312B" w:rsidP="00AA312B"/>
    <w:p w14:paraId="4D8E4ECC" w14:textId="2A55700B" w:rsidR="00AA312B" w:rsidRDefault="00AA312B" w:rsidP="00AA312B"/>
    <w:p w14:paraId="2AB829C5" w14:textId="77777777" w:rsidR="006814CC" w:rsidRDefault="006814CC" w:rsidP="00AA312B"/>
    <w:p w14:paraId="11FF3AE4" w14:textId="07830750" w:rsidR="00AA312B" w:rsidRDefault="00AA312B" w:rsidP="00AA312B"/>
    <w:p w14:paraId="709BE8AD" w14:textId="283A23E5" w:rsidR="00AA312B" w:rsidRDefault="00AA312B" w:rsidP="00AA312B"/>
    <w:p w14:paraId="39DC3E0C" w14:textId="77777777" w:rsidR="00277098" w:rsidRDefault="00277098" w:rsidP="003C5554">
      <w:pPr>
        <w:pStyle w:val="Heading1"/>
        <w:jc w:val="left"/>
        <w:rPr>
          <w:rFonts w:ascii="Times New Roman" w:hAnsi="Times New Roman" w:cs="Times New Roman"/>
          <w:sz w:val="56"/>
          <w:szCs w:val="56"/>
        </w:rPr>
      </w:pPr>
    </w:p>
    <w:p w14:paraId="7D429403" w14:textId="062F72BE" w:rsidR="005F71CB" w:rsidRDefault="005C5F2F" w:rsidP="00166168">
      <w:pPr>
        <w:pStyle w:val="Heading1"/>
        <w:rPr>
          <w:rFonts w:ascii="Times New Roman" w:hAnsi="Times New Roman" w:cs="Times New Roman"/>
          <w:sz w:val="56"/>
          <w:szCs w:val="56"/>
        </w:rPr>
      </w:pPr>
      <w:bookmarkStart w:id="3" w:name="_Toc70516824"/>
      <w:r w:rsidRPr="000E3CC9">
        <w:rPr>
          <w:rFonts w:ascii="Times New Roman" w:hAnsi="Times New Roman" w:cs="Times New Roman"/>
          <w:sz w:val="56"/>
          <w:szCs w:val="56"/>
        </w:rPr>
        <w:t>EXPLAN</w:t>
      </w:r>
      <w:r w:rsidR="00AF443A" w:rsidRPr="000E3CC9">
        <w:rPr>
          <w:rFonts w:ascii="Times New Roman" w:hAnsi="Times New Roman" w:cs="Times New Roman"/>
          <w:sz w:val="56"/>
          <w:szCs w:val="56"/>
        </w:rPr>
        <w:t xml:space="preserve">ATION OF </w:t>
      </w:r>
      <w:proofErr w:type="gramStart"/>
      <w:r w:rsidRPr="000E3CC9">
        <w:rPr>
          <w:rFonts w:ascii="Times New Roman" w:hAnsi="Times New Roman" w:cs="Times New Roman"/>
          <w:sz w:val="56"/>
          <w:szCs w:val="56"/>
        </w:rPr>
        <w:t xml:space="preserve">USER </w:t>
      </w:r>
      <w:r w:rsidR="00166168">
        <w:rPr>
          <w:rFonts w:ascii="Times New Roman" w:hAnsi="Times New Roman" w:cs="Times New Roman"/>
          <w:sz w:val="56"/>
          <w:szCs w:val="56"/>
        </w:rPr>
        <w:t xml:space="preserve"> </w:t>
      </w:r>
      <w:r w:rsidRPr="000E3CC9">
        <w:rPr>
          <w:rFonts w:ascii="Times New Roman" w:hAnsi="Times New Roman" w:cs="Times New Roman"/>
          <w:sz w:val="56"/>
          <w:szCs w:val="56"/>
        </w:rPr>
        <w:t>INTERFACES</w:t>
      </w:r>
      <w:bookmarkEnd w:id="3"/>
      <w:proofErr w:type="gramEnd"/>
    </w:p>
    <w:p w14:paraId="65519B84" w14:textId="4FF3B7ED" w:rsidR="004F0C44" w:rsidRDefault="004F0C44" w:rsidP="004F0C44"/>
    <w:p w14:paraId="53E3E201" w14:textId="68621135" w:rsidR="0096060A" w:rsidRDefault="0096060A" w:rsidP="004F0C44"/>
    <w:p w14:paraId="153B1E16" w14:textId="6D274A29" w:rsidR="0096060A" w:rsidRPr="0096060A" w:rsidRDefault="0096060A" w:rsidP="0096060A">
      <w:pPr>
        <w:ind w:left="630" w:firstLine="540"/>
        <w:rPr>
          <w:rFonts w:ascii="Times New Roman" w:hAnsi="Times New Roman" w:cs="Times New Roman"/>
          <w:color w:val="0081B3" w:themeColor="accent6" w:themeShade="BF"/>
          <w:sz w:val="28"/>
          <w:szCs w:val="28"/>
        </w:rPr>
      </w:pPr>
      <w:r w:rsidRPr="0096060A">
        <w:rPr>
          <w:rFonts w:ascii="Times New Roman" w:hAnsi="Times New Roman" w:cs="Times New Roman"/>
          <w:color w:val="0081B3" w:themeColor="accent6" w:themeShade="BF"/>
          <w:sz w:val="28"/>
          <w:szCs w:val="28"/>
        </w:rPr>
        <w:t xml:space="preserve">HOME PAGE </w:t>
      </w:r>
    </w:p>
    <w:p w14:paraId="7EA336B3" w14:textId="56765F19" w:rsidR="00180FF0" w:rsidRDefault="00180FF0" w:rsidP="004F0C44"/>
    <w:p w14:paraId="162B157B" w14:textId="0DE3C988" w:rsidR="00180FF0" w:rsidRDefault="00180FF0" w:rsidP="004F0C44"/>
    <w:p w14:paraId="71E8C8F0" w14:textId="08DE592B" w:rsidR="00180FF0" w:rsidRDefault="00180FF0" w:rsidP="00180FF0">
      <w:pPr>
        <w:ind w:firstLine="1170"/>
      </w:pPr>
      <w:r>
        <w:rPr>
          <w:noProof/>
        </w:rPr>
        <w:drawing>
          <wp:inline distT="0" distB="0" distL="0" distR="0" wp14:anchorId="5CAADEEF" wp14:editId="59D74A0C">
            <wp:extent cx="5486400" cy="2921876"/>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880" cy="2934380"/>
                    </a:xfrm>
                    <a:prstGeom prst="rect">
                      <a:avLst/>
                    </a:prstGeom>
                    <a:noFill/>
                    <a:ln w="12700">
                      <a:solidFill>
                        <a:schemeClr val="tx1"/>
                      </a:solidFill>
                    </a:ln>
                  </pic:spPr>
                </pic:pic>
              </a:graphicData>
            </a:graphic>
          </wp:inline>
        </w:drawing>
      </w:r>
    </w:p>
    <w:p w14:paraId="5DB5FC3D" w14:textId="77777777" w:rsidR="00B97E4A" w:rsidRDefault="00B97E4A" w:rsidP="00B97E4A">
      <w:pPr>
        <w:tabs>
          <w:tab w:val="left" w:pos="1170"/>
        </w:tabs>
        <w:spacing w:line="360" w:lineRule="auto"/>
        <w:jc w:val="both"/>
      </w:pPr>
    </w:p>
    <w:p w14:paraId="2EB8E819" w14:textId="06ACCF8B" w:rsidR="00180FF0" w:rsidRDefault="00180FF0" w:rsidP="009D093A">
      <w:pPr>
        <w:tabs>
          <w:tab w:val="left" w:pos="1170"/>
        </w:tabs>
        <w:spacing w:line="360" w:lineRule="auto"/>
        <w:ind w:left="2070" w:right="360" w:hanging="630"/>
        <w:jc w:val="both"/>
      </w:pPr>
    </w:p>
    <w:p w14:paraId="76FA4563" w14:textId="160ADFB6" w:rsidR="00B97E4A" w:rsidRPr="00B97E4A" w:rsidRDefault="00B97E4A" w:rsidP="009D093A">
      <w:pPr>
        <w:pStyle w:val="ListParagraph"/>
        <w:numPr>
          <w:ilvl w:val="0"/>
          <w:numId w:val="2"/>
        </w:numPr>
        <w:tabs>
          <w:tab w:val="left" w:pos="1170"/>
        </w:tabs>
        <w:spacing w:line="360" w:lineRule="auto"/>
        <w:ind w:left="2070" w:right="360" w:hanging="630"/>
        <w:jc w:val="both"/>
        <w:rPr>
          <w:rFonts w:ascii="Times New Roman" w:hAnsi="Times New Roman" w:cs="Times New Roman"/>
        </w:rPr>
      </w:pPr>
      <w:r w:rsidRPr="00B97E4A">
        <w:rPr>
          <w:rFonts w:ascii="Times New Roman" w:hAnsi="Times New Roman" w:cs="Times New Roman"/>
        </w:rPr>
        <w:t xml:space="preserve">This is the home page of Blue Line Health Care Hospital. When the user goes to the site this is how it will be displayed. </w:t>
      </w:r>
    </w:p>
    <w:p w14:paraId="3A350B94" w14:textId="6949945C" w:rsidR="00B97E4A" w:rsidRPr="00B97E4A" w:rsidRDefault="00B97E4A" w:rsidP="009D093A">
      <w:pPr>
        <w:pStyle w:val="ListParagraph"/>
        <w:numPr>
          <w:ilvl w:val="0"/>
          <w:numId w:val="2"/>
        </w:numPr>
        <w:tabs>
          <w:tab w:val="left" w:pos="1170"/>
        </w:tabs>
        <w:spacing w:line="360" w:lineRule="auto"/>
        <w:ind w:left="2070" w:right="360" w:hanging="630"/>
        <w:jc w:val="both"/>
        <w:rPr>
          <w:rFonts w:ascii="Times New Roman" w:hAnsi="Times New Roman" w:cs="Times New Roman"/>
        </w:rPr>
      </w:pPr>
      <w:r w:rsidRPr="00B97E4A">
        <w:rPr>
          <w:rFonts w:ascii="Times New Roman" w:hAnsi="Times New Roman" w:cs="Times New Roman"/>
        </w:rPr>
        <w:t xml:space="preserve">Our hospital goes to a blue color theme therefore we used blue and white to design the rest interfaces. </w:t>
      </w:r>
    </w:p>
    <w:p w14:paraId="5EBB6021" w14:textId="21C6E33F" w:rsidR="00B97E4A" w:rsidRPr="00B97E4A" w:rsidRDefault="00B97E4A" w:rsidP="009D093A">
      <w:pPr>
        <w:pStyle w:val="ListParagraph"/>
        <w:numPr>
          <w:ilvl w:val="0"/>
          <w:numId w:val="2"/>
        </w:numPr>
        <w:tabs>
          <w:tab w:val="left" w:pos="1170"/>
        </w:tabs>
        <w:spacing w:line="360" w:lineRule="auto"/>
        <w:ind w:left="2070" w:right="360" w:hanging="630"/>
        <w:jc w:val="both"/>
        <w:rPr>
          <w:rFonts w:ascii="Times New Roman" w:hAnsi="Times New Roman" w:cs="Times New Roman"/>
        </w:rPr>
      </w:pPr>
      <w:r w:rsidRPr="00B97E4A">
        <w:rPr>
          <w:rFonts w:ascii="Times New Roman" w:hAnsi="Times New Roman" w:cs="Times New Roman"/>
        </w:rPr>
        <w:t xml:space="preserve">We have used a Channel Now button to redirect it to the necessary pages. </w:t>
      </w:r>
    </w:p>
    <w:p w14:paraId="7CA1512A" w14:textId="53B3B5C3" w:rsidR="00180FF0" w:rsidRDefault="00180FF0" w:rsidP="00B97E4A">
      <w:pPr>
        <w:tabs>
          <w:tab w:val="left" w:pos="1170"/>
        </w:tabs>
        <w:spacing w:line="360" w:lineRule="auto"/>
        <w:ind w:left="2070" w:hanging="630"/>
        <w:jc w:val="both"/>
      </w:pPr>
    </w:p>
    <w:p w14:paraId="3050DD45" w14:textId="29457B55" w:rsidR="00180FF0" w:rsidRDefault="00180FF0" w:rsidP="00B97E4A">
      <w:pPr>
        <w:spacing w:line="360" w:lineRule="auto"/>
        <w:ind w:firstLine="1170"/>
        <w:jc w:val="both"/>
      </w:pPr>
    </w:p>
    <w:p w14:paraId="6999287E" w14:textId="33B367F4" w:rsidR="00180FF0" w:rsidRDefault="00180FF0" w:rsidP="00180FF0">
      <w:pPr>
        <w:ind w:firstLine="1170"/>
      </w:pPr>
    </w:p>
    <w:p w14:paraId="04A7D0FD" w14:textId="3509291E" w:rsidR="00180FF0" w:rsidRDefault="00180FF0" w:rsidP="00180FF0">
      <w:pPr>
        <w:ind w:firstLine="1170"/>
      </w:pPr>
    </w:p>
    <w:p w14:paraId="3B7B2802" w14:textId="7EBAB2D5" w:rsidR="00180FF0" w:rsidRDefault="00180FF0" w:rsidP="00180FF0">
      <w:pPr>
        <w:ind w:firstLine="1170"/>
      </w:pPr>
    </w:p>
    <w:p w14:paraId="5B6B9AFA" w14:textId="18FE35F2" w:rsidR="00180FF0" w:rsidRDefault="00180FF0" w:rsidP="00180FF0">
      <w:pPr>
        <w:ind w:firstLine="1170"/>
      </w:pPr>
    </w:p>
    <w:p w14:paraId="6B6855C2" w14:textId="1CAEF34F" w:rsidR="00FD166D" w:rsidRDefault="00FD166D" w:rsidP="00180FF0">
      <w:pPr>
        <w:ind w:firstLine="1170"/>
      </w:pPr>
    </w:p>
    <w:p w14:paraId="7EB8CCAD" w14:textId="129104C8" w:rsidR="00FD166D" w:rsidRDefault="00FD166D" w:rsidP="00180FF0">
      <w:pPr>
        <w:ind w:firstLine="1170"/>
      </w:pPr>
    </w:p>
    <w:p w14:paraId="607130EA" w14:textId="7F9A3F3D" w:rsidR="00FD166D" w:rsidRDefault="00FD166D" w:rsidP="00180FF0">
      <w:pPr>
        <w:ind w:firstLine="1170"/>
      </w:pPr>
    </w:p>
    <w:p w14:paraId="5B79015E" w14:textId="4C3656E1" w:rsidR="00954C22" w:rsidRDefault="00954C22" w:rsidP="00180FF0">
      <w:pPr>
        <w:ind w:firstLine="1170"/>
      </w:pPr>
    </w:p>
    <w:p w14:paraId="5BAFC682" w14:textId="77777777" w:rsidR="00954C22" w:rsidRDefault="00954C22" w:rsidP="00180FF0">
      <w:pPr>
        <w:ind w:firstLine="1170"/>
      </w:pPr>
    </w:p>
    <w:p w14:paraId="11B7A7DD" w14:textId="4DAF8800" w:rsidR="00180FF0" w:rsidRDefault="00180FF0" w:rsidP="00180FF0">
      <w:pPr>
        <w:ind w:firstLine="1170"/>
      </w:pPr>
    </w:p>
    <w:p w14:paraId="38E3123B" w14:textId="5FA643FD" w:rsidR="00180FF0" w:rsidRDefault="00180FF0" w:rsidP="00B97E4A"/>
    <w:p w14:paraId="635C65EF" w14:textId="19468C6E" w:rsidR="00180FF0" w:rsidRPr="00731E80" w:rsidRDefault="00731E80" w:rsidP="00731E80">
      <w:pPr>
        <w:ind w:firstLine="990"/>
        <w:rPr>
          <w:color w:val="0081B3" w:themeColor="accent6" w:themeShade="BF"/>
          <w:sz w:val="28"/>
          <w:szCs w:val="28"/>
        </w:rPr>
      </w:pPr>
      <w:r w:rsidRPr="00731E80">
        <w:rPr>
          <w:color w:val="0081B3" w:themeColor="accent6" w:themeShade="BF"/>
          <w:sz w:val="28"/>
          <w:szCs w:val="28"/>
        </w:rPr>
        <w:t xml:space="preserve">MANAGEMENT PAGE </w:t>
      </w:r>
    </w:p>
    <w:p w14:paraId="4A9F5542" w14:textId="5D9692FA" w:rsidR="00180FF0" w:rsidRDefault="00180FF0" w:rsidP="004F0C44"/>
    <w:p w14:paraId="74915E07" w14:textId="474FFA51" w:rsidR="00180FF0" w:rsidRDefault="00180FF0" w:rsidP="00B97E4A">
      <w:pPr>
        <w:ind w:firstLine="990"/>
      </w:pPr>
      <w:r>
        <w:rPr>
          <w:noProof/>
        </w:rPr>
        <w:drawing>
          <wp:inline distT="0" distB="0" distL="0" distR="0" wp14:anchorId="2C43B745" wp14:editId="0BAB57B2">
            <wp:extent cx="5288676" cy="2625090"/>
            <wp:effectExtent l="19050" t="19050" r="2667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180" cy="2659589"/>
                    </a:xfrm>
                    <a:prstGeom prst="rect">
                      <a:avLst/>
                    </a:prstGeom>
                    <a:noFill/>
                    <a:ln w="12700">
                      <a:solidFill>
                        <a:schemeClr val="tx1"/>
                      </a:solidFill>
                    </a:ln>
                  </pic:spPr>
                </pic:pic>
              </a:graphicData>
            </a:graphic>
          </wp:inline>
        </w:drawing>
      </w:r>
    </w:p>
    <w:p w14:paraId="6242C72C" w14:textId="77777777" w:rsidR="00CD1B8C" w:rsidRDefault="00CD1B8C" w:rsidP="00B97E4A">
      <w:pPr>
        <w:ind w:firstLine="990"/>
      </w:pPr>
    </w:p>
    <w:p w14:paraId="06878BCC" w14:textId="190ACB8E" w:rsidR="00CD1B8C" w:rsidRDefault="00CD1B8C" w:rsidP="009D093A">
      <w:pPr>
        <w:ind w:right="360"/>
      </w:pPr>
    </w:p>
    <w:p w14:paraId="4E2FD423" w14:textId="59752D42" w:rsidR="00CD1B8C" w:rsidRPr="00CD1B8C" w:rsidRDefault="00CD1B8C" w:rsidP="009D093A">
      <w:pPr>
        <w:pStyle w:val="ListParagraph"/>
        <w:numPr>
          <w:ilvl w:val="0"/>
          <w:numId w:val="4"/>
        </w:numPr>
        <w:spacing w:line="360" w:lineRule="auto"/>
        <w:ind w:right="360"/>
        <w:rPr>
          <w:rFonts w:ascii="Times New Roman" w:hAnsi="Times New Roman" w:cs="Times New Roman"/>
        </w:rPr>
      </w:pPr>
      <w:r w:rsidRPr="00CD1B8C">
        <w:rPr>
          <w:rFonts w:ascii="Times New Roman" w:hAnsi="Times New Roman" w:cs="Times New Roman"/>
        </w:rPr>
        <w:t>After clicking the Channel Now, the above web page will be displayed.</w:t>
      </w:r>
    </w:p>
    <w:p w14:paraId="4FB43A8F" w14:textId="7F561F34" w:rsidR="00CD1B8C" w:rsidRPr="00CD1B8C" w:rsidRDefault="00CD1B8C" w:rsidP="009D093A">
      <w:pPr>
        <w:pStyle w:val="ListParagraph"/>
        <w:numPr>
          <w:ilvl w:val="0"/>
          <w:numId w:val="4"/>
        </w:numPr>
        <w:spacing w:line="360" w:lineRule="auto"/>
        <w:ind w:right="360"/>
        <w:rPr>
          <w:rFonts w:ascii="Times New Roman" w:hAnsi="Times New Roman" w:cs="Times New Roman"/>
        </w:rPr>
      </w:pPr>
      <w:r w:rsidRPr="00CD1B8C">
        <w:rPr>
          <w:rFonts w:ascii="Times New Roman" w:hAnsi="Times New Roman" w:cs="Times New Roman"/>
        </w:rPr>
        <w:t xml:space="preserve">Here we have divided logins in to three sections of Patients, Doctors, and Staff. </w:t>
      </w:r>
    </w:p>
    <w:p w14:paraId="447FF515" w14:textId="42113026" w:rsidR="00CD1B8C" w:rsidRDefault="00CD1B8C" w:rsidP="009D093A">
      <w:pPr>
        <w:pStyle w:val="ListParagraph"/>
        <w:numPr>
          <w:ilvl w:val="0"/>
          <w:numId w:val="4"/>
        </w:numPr>
        <w:spacing w:line="360" w:lineRule="auto"/>
        <w:ind w:right="360"/>
        <w:rPr>
          <w:rFonts w:ascii="Times New Roman" w:hAnsi="Times New Roman" w:cs="Times New Roman"/>
        </w:rPr>
      </w:pPr>
      <w:r w:rsidRPr="00CD1B8C">
        <w:rPr>
          <w:rFonts w:ascii="Times New Roman" w:hAnsi="Times New Roman" w:cs="Times New Roman"/>
        </w:rPr>
        <w:t xml:space="preserve">After clicking on the necessary </w:t>
      </w:r>
      <w:r w:rsidR="009D093A" w:rsidRPr="00CD1B8C">
        <w:rPr>
          <w:rFonts w:ascii="Times New Roman" w:hAnsi="Times New Roman" w:cs="Times New Roman"/>
        </w:rPr>
        <w:t>option,</w:t>
      </w:r>
      <w:r w:rsidRPr="00CD1B8C">
        <w:rPr>
          <w:rFonts w:ascii="Times New Roman" w:hAnsi="Times New Roman" w:cs="Times New Roman"/>
        </w:rPr>
        <w:t xml:space="preserve"> it will be redirected to the necessary page. </w:t>
      </w:r>
    </w:p>
    <w:p w14:paraId="7FEC475B" w14:textId="637348F4" w:rsidR="00CD1B8C" w:rsidRDefault="00CD1B8C" w:rsidP="009D093A">
      <w:pPr>
        <w:spacing w:line="360" w:lineRule="auto"/>
        <w:ind w:left="1350"/>
        <w:rPr>
          <w:rFonts w:ascii="Times New Roman" w:hAnsi="Times New Roman" w:cs="Times New Roman"/>
        </w:rPr>
      </w:pPr>
    </w:p>
    <w:p w14:paraId="32D70C5A" w14:textId="77777777" w:rsidR="0096060A" w:rsidRDefault="0096060A" w:rsidP="009D093A">
      <w:pPr>
        <w:spacing w:line="360" w:lineRule="auto"/>
        <w:ind w:left="1350" w:right="270"/>
        <w:jc w:val="both"/>
        <w:rPr>
          <w:rFonts w:ascii="Times New Roman" w:hAnsi="Times New Roman" w:cs="Times New Roman"/>
        </w:rPr>
      </w:pPr>
    </w:p>
    <w:p w14:paraId="7DDD9271" w14:textId="19324C6D" w:rsidR="0096060A" w:rsidRDefault="0096060A" w:rsidP="009D093A">
      <w:pPr>
        <w:spacing w:line="360" w:lineRule="auto"/>
        <w:ind w:left="1350" w:right="270"/>
        <w:jc w:val="both"/>
        <w:rPr>
          <w:rFonts w:ascii="Times New Roman" w:hAnsi="Times New Roman" w:cs="Times New Roman"/>
        </w:rPr>
      </w:pPr>
    </w:p>
    <w:p w14:paraId="39AAB3D6" w14:textId="64C1E218" w:rsidR="0096060A" w:rsidRDefault="0096060A" w:rsidP="009D093A">
      <w:pPr>
        <w:spacing w:line="360" w:lineRule="auto"/>
        <w:ind w:left="1350" w:right="270"/>
        <w:jc w:val="both"/>
        <w:rPr>
          <w:rFonts w:ascii="Times New Roman" w:hAnsi="Times New Roman" w:cs="Times New Roman"/>
        </w:rPr>
      </w:pPr>
    </w:p>
    <w:p w14:paraId="7D0BAC40" w14:textId="43DC04EB" w:rsidR="0096060A" w:rsidRDefault="0096060A" w:rsidP="009D093A">
      <w:pPr>
        <w:spacing w:line="360" w:lineRule="auto"/>
        <w:ind w:left="1350" w:right="270"/>
        <w:jc w:val="both"/>
        <w:rPr>
          <w:rFonts w:ascii="Times New Roman" w:hAnsi="Times New Roman" w:cs="Times New Roman"/>
        </w:rPr>
      </w:pPr>
    </w:p>
    <w:p w14:paraId="6AB573F9" w14:textId="4E2F1809" w:rsidR="0096060A" w:rsidRDefault="0096060A" w:rsidP="009D093A">
      <w:pPr>
        <w:spacing w:line="360" w:lineRule="auto"/>
        <w:ind w:left="1350" w:right="270"/>
        <w:jc w:val="both"/>
        <w:rPr>
          <w:rFonts w:ascii="Times New Roman" w:hAnsi="Times New Roman" w:cs="Times New Roman"/>
        </w:rPr>
      </w:pPr>
    </w:p>
    <w:p w14:paraId="7FB9DF6B" w14:textId="18BCF705" w:rsidR="0096060A" w:rsidRDefault="0096060A" w:rsidP="009D093A">
      <w:pPr>
        <w:spacing w:line="360" w:lineRule="auto"/>
        <w:ind w:left="1350" w:right="270"/>
        <w:jc w:val="both"/>
        <w:rPr>
          <w:rFonts w:ascii="Times New Roman" w:hAnsi="Times New Roman" w:cs="Times New Roman"/>
        </w:rPr>
      </w:pPr>
    </w:p>
    <w:p w14:paraId="245D4B11" w14:textId="2A159342" w:rsidR="0096060A" w:rsidRDefault="0096060A" w:rsidP="009D093A">
      <w:pPr>
        <w:spacing w:line="360" w:lineRule="auto"/>
        <w:ind w:left="1350" w:right="270"/>
        <w:jc w:val="both"/>
        <w:rPr>
          <w:rFonts w:ascii="Times New Roman" w:hAnsi="Times New Roman" w:cs="Times New Roman"/>
        </w:rPr>
      </w:pPr>
    </w:p>
    <w:p w14:paraId="0C2E145F" w14:textId="76B1A832" w:rsidR="0096060A" w:rsidRDefault="0096060A" w:rsidP="0096060A">
      <w:pPr>
        <w:spacing w:line="360" w:lineRule="auto"/>
        <w:ind w:left="1350" w:right="270"/>
        <w:jc w:val="both"/>
        <w:rPr>
          <w:rFonts w:ascii="Times New Roman" w:hAnsi="Times New Roman" w:cs="Times New Roman"/>
        </w:rPr>
      </w:pPr>
    </w:p>
    <w:p w14:paraId="188E8937" w14:textId="2F32D0FB" w:rsidR="0096060A" w:rsidRDefault="0096060A" w:rsidP="0096060A">
      <w:pPr>
        <w:spacing w:line="360" w:lineRule="auto"/>
        <w:ind w:left="1350" w:right="270"/>
        <w:jc w:val="both"/>
        <w:rPr>
          <w:rFonts w:ascii="Times New Roman" w:hAnsi="Times New Roman" w:cs="Times New Roman"/>
        </w:rPr>
      </w:pPr>
    </w:p>
    <w:p w14:paraId="4B880A65" w14:textId="3D039D08" w:rsidR="0096060A" w:rsidRDefault="0096060A" w:rsidP="0096060A">
      <w:pPr>
        <w:spacing w:line="360" w:lineRule="auto"/>
        <w:ind w:left="1350" w:right="270"/>
        <w:jc w:val="both"/>
        <w:rPr>
          <w:rFonts w:ascii="Times New Roman" w:hAnsi="Times New Roman" w:cs="Times New Roman"/>
        </w:rPr>
      </w:pPr>
    </w:p>
    <w:p w14:paraId="4EAC1BAA" w14:textId="3BAE27D8" w:rsidR="0096060A" w:rsidRDefault="0096060A" w:rsidP="0096060A">
      <w:pPr>
        <w:spacing w:line="360" w:lineRule="auto"/>
        <w:ind w:left="1350" w:right="270"/>
        <w:jc w:val="both"/>
        <w:rPr>
          <w:rFonts w:ascii="Times New Roman" w:hAnsi="Times New Roman" w:cs="Times New Roman"/>
        </w:rPr>
      </w:pPr>
    </w:p>
    <w:p w14:paraId="233B5034" w14:textId="3580A05A" w:rsidR="0096060A" w:rsidRDefault="0096060A" w:rsidP="0096060A">
      <w:pPr>
        <w:spacing w:line="360" w:lineRule="auto"/>
        <w:ind w:left="1350" w:right="270"/>
        <w:jc w:val="both"/>
        <w:rPr>
          <w:rFonts w:ascii="Times New Roman" w:hAnsi="Times New Roman" w:cs="Times New Roman"/>
        </w:rPr>
      </w:pPr>
    </w:p>
    <w:p w14:paraId="22945EC9" w14:textId="31050070" w:rsidR="0096060A" w:rsidRDefault="0096060A" w:rsidP="0096060A">
      <w:pPr>
        <w:spacing w:line="360" w:lineRule="auto"/>
        <w:ind w:left="1350" w:right="270"/>
        <w:jc w:val="both"/>
        <w:rPr>
          <w:rFonts w:ascii="Times New Roman" w:hAnsi="Times New Roman" w:cs="Times New Roman"/>
        </w:rPr>
      </w:pPr>
    </w:p>
    <w:p w14:paraId="27EEA41A" w14:textId="77777777" w:rsidR="0096060A" w:rsidRDefault="0096060A" w:rsidP="0096060A">
      <w:pPr>
        <w:spacing w:line="360" w:lineRule="auto"/>
        <w:ind w:left="1350" w:right="270"/>
        <w:jc w:val="both"/>
        <w:rPr>
          <w:rFonts w:ascii="Times New Roman" w:hAnsi="Times New Roman" w:cs="Times New Roman"/>
        </w:rPr>
      </w:pPr>
    </w:p>
    <w:p w14:paraId="5ED04345" w14:textId="77777777" w:rsidR="0096060A" w:rsidRPr="0096060A" w:rsidRDefault="0096060A" w:rsidP="0096060A">
      <w:pPr>
        <w:spacing w:line="360" w:lineRule="auto"/>
        <w:ind w:left="1350" w:right="270"/>
        <w:jc w:val="both"/>
        <w:rPr>
          <w:rFonts w:ascii="Times New Roman" w:hAnsi="Times New Roman" w:cs="Times New Roman"/>
          <w:color w:val="0081B3" w:themeColor="accent6" w:themeShade="BF"/>
          <w:sz w:val="28"/>
          <w:szCs w:val="28"/>
        </w:rPr>
      </w:pPr>
      <w:r w:rsidRPr="0096060A">
        <w:rPr>
          <w:rFonts w:ascii="Times New Roman" w:hAnsi="Times New Roman" w:cs="Times New Roman"/>
          <w:color w:val="0081B3" w:themeColor="accent6" w:themeShade="BF"/>
          <w:sz w:val="28"/>
          <w:szCs w:val="28"/>
        </w:rPr>
        <w:t xml:space="preserve">PATIENT LOGIN </w:t>
      </w:r>
    </w:p>
    <w:p w14:paraId="18BF1AC7" w14:textId="767308ED" w:rsidR="0096060A" w:rsidRDefault="0096060A" w:rsidP="009D093A">
      <w:pPr>
        <w:spacing w:line="360" w:lineRule="auto"/>
        <w:ind w:left="1350" w:right="270"/>
        <w:jc w:val="both"/>
        <w:rPr>
          <w:rFonts w:ascii="Times New Roman" w:hAnsi="Times New Roman" w:cs="Times New Roman"/>
        </w:rPr>
      </w:pPr>
    </w:p>
    <w:p w14:paraId="58C2AA61" w14:textId="7F01A9D7" w:rsidR="00CD1B8C" w:rsidRDefault="00CD1B8C" w:rsidP="00BF7E64">
      <w:pPr>
        <w:spacing w:line="360" w:lineRule="auto"/>
        <w:ind w:left="1350" w:right="270"/>
        <w:jc w:val="center"/>
        <w:rPr>
          <w:rFonts w:ascii="Times New Roman" w:hAnsi="Times New Roman" w:cs="Times New Roman"/>
        </w:rPr>
      </w:pPr>
      <w:r>
        <w:rPr>
          <w:noProof/>
        </w:rPr>
        <w:drawing>
          <wp:inline distT="0" distB="0" distL="0" distR="0" wp14:anchorId="3769C0D4" wp14:editId="2415C8B2">
            <wp:extent cx="3219450" cy="4931922"/>
            <wp:effectExtent l="19050" t="19050" r="19050"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157" cy="4955983"/>
                    </a:xfrm>
                    <a:prstGeom prst="rect">
                      <a:avLst/>
                    </a:prstGeom>
                    <a:noFill/>
                    <a:ln w="12700">
                      <a:solidFill>
                        <a:schemeClr val="tx1"/>
                      </a:solidFill>
                    </a:ln>
                  </pic:spPr>
                </pic:pic>
              </a:graphicData>
            </a:graphic>
          </wp:inline>
        </w:drawing>
      </w:r>
    </w:p>
    <w:p w14:paraId="76393284" w14:textId="2F66BA3A" w:rsidR="00CD1B8C" w:rsidRDefault="00CD1B8C" w:rsidP="009D093A">
      <w:pPr>
        <w:spacing w:line="360" w:lineRule="auto"/>
        <w:ind w:left="1350" w:right="360"/>
        <w:jc w:val="both"/>
        <w:rPr>
          <w:rFonts w:ascii="Times New Roman" w:hAnsi="Times New Roman" w:cs="Times New Roman"/>
        </w:rPr>
      </w:pPr>
    </w:p>
    <w:p w14:paraId="130318CB" w14:textId="508D1B69" w:rsidR="00CD1B8C" w:rsidRPr="009D093A" w:rsidRDefault="00CD1B8C" w:rsidP="009D093A">
      <w:pPr>
        <w:pStyle w:val="ListParagraph"/>
        <w:numPr>
          <w:ilvl w:val="0"/>
          <w:numId w:val="7"/>
        </w:numPr>
        <w:spacing w:line="360" w:lineRule="auto"/>
        <w:ind w:right="360"/>
        <w:jc w:val="both"/>
        <w:rPr>
          <w:rFonts w:ascii="Times New Roman" w:hAnsi="Times New Roman" w:cs="Times New Roman"/>
        </w:rPr>
      </w:pPr>
      <w:r w:rsidRPr="009D093A">
        <w:rPr>
          <w:rFonts w:ascii="Times New Roman" w:hAnsi="Times New Roman" w:cs="Times New Roman"/>
        </w:rPr>
        <w:t xml:space="preserve">After clicking the </w:t>
      </w:r>
      <w:r w:rsidR="009D093A" w:rsidRPr="009D093A">
        <w:rPr>
          <w:rFonts w:ascii="Times New Roman" w:hAnsi="Times New Roman" w:cs="Times New Roman"/>
        </w:rPr>
        <w:t xml:space="preserve">patient </w:t>
      </w:r>
      <w:r w:rsidRPr="009D093A">
        <w:rPr>
          <w:rFonts w:ascii="Times New Roman" w:hAnsi="Times New Roman" w:cs="Times New Roman"/>
        </w:rPr>
        <w:t xml:space="preserve">login </w:t>
      </w:r>
      <w:r w:rsidR="009D093A" w:rsidRPr="009D093A">
        <w:rPr>
          <w:rFonts w:ascii="Times New Roman" w:hAnsi="Times New Roman" w:cs="Times New Roman"/>
        </w:rPr>
        <w:t>option,</w:t>
      </w:r>
      <w:r w:rsidRPr="009D093A">
        <w:rPr>
          <w:rFonts w:ascii="Times New Roman" w:hAnsi="Times New Roman" w:cs="Times New Roman"/>
        </w:rPr>
        <w:t xml:space="preserve"> they will be a form displayed asking to register. </w:t>
      </w:r>
    </w:p>
    <w:p w14:paraId="781C37B4" w14:textId="19A924FC" w:rsidR="00CD1B8C" w:rsidRPr="009D093A" w:rsidRDefault="00CD1B8C" w:rsidP="009D093A">
      <w:pPr>
        <w:pStyle w:val="ListParagraph"/>
        <w:numPr>
          <w:ilvl w:val="0"/>
          <w:numId w:val="7"/>
        </w:numPr>
        <w:spacing w:line="360" w:lineRule="auto"/>
        <w:ind w:right="360"/>
        <w:jc w:val="both"/>
        <w:rPr>
          <w:rFonts w:ascii="Times New Roman" w:hAnsi="Times New Roman" w:cs="Times New Roman"/>
        </w:rPr>
      </w:pPr>
      <w:r w:rsidRPr="009D093A">
        <w:rPr>
          <w:rFonts w:ascii="Times New Roman" w:hAnsi="Times New Roman" w:cs="Times New Roman"/>
        </w:rPr>
        <w:t xml:space="preserve">Here a new patient can </w:t>
      </w:r>
      <w:r w:rsidR="009D093A" w:rsidRPr="009D093A">
        <w:rPr>
          <w:rFonts w:ascii="Times New Roman" w:hAnsi="Times New Roman" w:cs="Times New Roman"/>
        </w:rPr>
        <w:t xml:space="preserve">register </w:t>
      </w:r>
      <w:r w:rsidRPr="009D093A">
        <w:rPr>
          <w:rFonts w:ascii="Times New Roman" w:hAnsi="Times New Roman" w:cs="Times New Roman"/>
        </w:rPr>
        <w:t xml:space="preserve">with the system by entering their details mentioned above. </w:t>
      </w:r>
    </w:p>
    <w:p w14:paraId="08FCA002" w14:textId="7BE3FA32" w:rsidR="009D093A" w:rsidRPr="009D093A" w:rsidRDefault="009D093A" w:rsidP="009D093A">
      <w:pPr>
        <w:pStyle w:val="ListParagraph"/>
        <w:numPr>
          <w:ilvl w:val="0"/>
          <w:numId w:val="7"/>
        </w:numPr>
        <w:spacing w:line="360" w:lineRule="auto"/>
        <w:ind w:right="360"/>
        <w:jc w:val="both"/>
        <w:rPr>
          <w:rFonts w:ascii="Times New Roman" w:hAnsi="Times New Roman" w:cs="Times New Roman"/>
        </w:rPr>
      </w:pPr>
      <w:r w:rsidRPr="009D093A">
        <w:rPr>
          <w:rFonts w:ascii="Times New Roman" w:hAnsi="Times New Roman" w:cs="Times New Roman"/>
        </w:rPr>
        <w:t xml:space="preserve">After filling this form, they must click on the submit button to submit the form. </w:t>
      </w:r>
    </w:p>
    <w:p w14:paraId="15831AF6" w14:textId="3BD50DBF" w:rsidR="009D093A" w:rsidRPr="009D093A" w:rsidRDefault="009D093A" w:rsidP="009D093A">
      <w:pPr>
        <w:pStyle w:val="ListParagraph"/>
        <w:numPr>
          <w:ilvl w:val="0"/>
          <w:numId w:val="7"/>
        </w:numPr>
        <w:spacing w:line="360" w:lineRule="auto"/>
        <w:ind w:right="360"/>
        <w:jc w:val="both"/>
        <w:rPr>
          <w:rFonts w:ascii="Times New Roman" w:hAnsi="Times New Roman" w:cs="Times New Roman"/>
        </w:rPr>
      </w:pPr>
      <w:r w:rsidRPr="009D093A">
        <w:rPr>
          <w:rFonts w:ascii="Times New Roman" w:hAnsi="Times New Roman" w:cs="Times New Roman"/>
        </w:rPr>
        <w:t xml:space="preserve">If that patient already has an account, they can choose the login option displayed below in the web page. </w:t>
      </w:r>
    </w:p>
    <w:p w14:paraId="777D36B8" w14:textId="77777777" w:rsidR="009D093A" w:rsidRPr="00CD1B8C" w:rsidRDefault="009D093A" w:rsidP="009D093A">
      <w:pPr>
        <w:pStyle w:val="ListParagraph"/>
        <w:spacing w:line="360" w:lineRule="auto"/>
        <w:ind w:left="2070" w:right="360"/>
        <w:jc w:val="both"/>
        <w:rPr>
          <w:rFonts w:ascii="Times New Roman" w:hAnsi="Times New Roman" w:cs="Times New Roman"/>
        </w:rPr>
      </w:pPr>
    </w:p>
    <w:p w14:paraId="1783388F" w14:textId="201D8A10" w:rsidR="00B97E4A" w:rsidRDefault="00B97E4A" w:rsidP="00B97E4A">
      <w:pPr>
        <w:ind w:firstLine="1080"/>
      </w:pPr>
    </w:p>
    <w:p w14:paraId="28463F90" w14:textId="1B06921F" w:rsidR="00B97E4A" w:rsidRDefault="00CD1B8C" w:rsidP="00BF7E64">
      <w:pPr>
        <w:ind w:firstLine="1080"/>
        <w:jc w:val="center"/>
      </w:pPr>
      <w:r>
        <w:rPr>
          <w:noProof/>
        </w:rPr>
        <w:lastRenderedPageBreak/>
        <w:drawing>
          <wp:inline distT="0" distB="0" distL="0" distR="0" wp14:anchorId="67357EAC" wp14:editId="711AD860">
            <wp:extent cx="3094741" cy="2247900"/>
            <wp:effectExtent l="19050" t="19050" r="1079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676" cy="2278360"/>
                    </a:xfrm>
                    <a:prstGeom prst="rect">
                      <a:avLst/>
                    </a:prstGeom>
                    <a:noFill/>
                    <a:ln w="12700">
                      <a:solidFill>
                        <a:schemeClr val="tx1"/>
                      </a:solidFill>
                    </a:ln>
                  </pic:spPr>
                </pic:pic>
              </a:graphicData>
            </a:graphic>
          </wp:inline>
        </w:drawing>
      </w:r>
    </w:p>
    <w:p w14:paraId="662071A5" w14:textId="77777777" w:rsidR="00E107D9" w:rsidRDefault="00E107D9" w:rsidP="00B97E4A">
      <w:pPr>
        <w:ind w:firstLine="1080"/>
      </w:pPr>
    </w:p>
    <w:p w14:paraId="0AA24FBF" w14:textId="2D7F28FB" w:rsidR="00B97E4A" w:rsidRDefault="00B97E4A" w:rsidP="00B97E4A">
      <w:pPr>
        <w:ind w:firstLine="1080"/>
      </w:pPr>
    </w:p>
    <w:p w14:paraId="0253FBA8" w14:textId="3AFB4747" w:rsidR="00CD1B8C" w:rsidRPr="003E4C1D" w:rsidRDefault="00CD1B8C" w:rsidP="003E4C1D">
      <w:pPr>
        <w:pStyle w:val="ListParagraph"/>
        <w:numPr>
          <w:ilvl w:val="0"/>
          <w:numId w:val="5"/>
        </w:numPr>
        <w:spacing w:line="360" w:lineRule="auto"/>
        <w:ind w:right="360"/>
        <w:jc w:val="both"/>
        <w:rPr>
          <w:rFonts w:ascii="Times New Roman" w:hAnsi="Times New Roman" w:cs="Times New Roman"/>
        </w:rPr>
      </w:pPr>
      <w:r w:rsidRPr="003E4C1D">
        <w:rPr>
          <w:rFonts w:ascii="Times New Roman" w:hAnsi="Times New Roman" w:cs="Times New Roman"/>
        </w:rPr>
        <w:t>After clicking on</w:t>
      </w:r>
      <w:r w:rsidR="009D093A" w:rsidRPr="003E4C1D">
        <w:rPr>
          <w:rFonts w:ascii="Times New Roman" w:hAnsi="Times New Roman" w:cs="Times New Roman"/>
        </w:rPr>
        <w:t xml:space="preserve"> to the </w:t>
      </w:r>
      <w:r w:rsidRPr="003E4C1D">
        <w:rPr>
          <w:rFonts w:ascii="Times New Roman" w:hAnsi="Times New Roman" w:cs="Times New Roman"/>
        </w:rPr>
        <w:t xml:space="preserve">login option, they will see the above page asking them to login into their accounts. </w:t>
      </w:r>
    </w:p>
    <w:p w14:paraId="54EA54C5" w14:textId="15F23FDF" w:rsidR="009D093A" w:rsidRPr="003E4C1D" w:rsidRDefault="009D093A" w:rsidP="003E4C1D">
      <w:pPr>
        <w:pStyle w:val="ListParagraph"/>
        <w:numPr>
          <w:ilvl w:val="0"/>
          <w:numId w:val="5"/>
        </w:numPr>
        <w:spacing w:line="360" w:lineRule="auto"/>
        <w:ind w:right="360"/>
        <w:jc w:val="both"/>
        <w:rPr>
          <w:rFonts w:ascii="Times New Roman" w:hAnsi="Times New Roman" w:cs="Times New Roman"/>
        </w:rPr>
      </w:pPr>
      <w:r w:rsidRPr="003E4C1D">
        <w:rPr>
          <w:rFonts w:ascii="Times New Roman" w:hAnsi="Times New Roman" w:cs="Times New Roman"/>
        </w:rPr>
        <w:t xml:space="preserve">The user can only login to their accounts </w:t>
      </w:r>
      <w:r w:rsidR="003E4C1D" w:rsidRPr="003E4C1D">
        <w:rPr>
          <w:rFonts w:ascii="Times New Roman" w:hAnsi="Times New Roman" w:cs="Times New Roman"/>
        </w:rPr>
        <w:t xml:space="preserve">if they have already registered with the system. </w:t>
      </w:r>
    </w:p>
    <w:p w14:paraId="12C5B350" w14:textId="015D3E2D" w:rsidR="00CD1B8C" w:rsidRPr="003E4C1D" w:rsidRDefault="00CD1B8C" w:rsidP="003E4C1D">
      <w:pPr>
        <w:pStyle w:val="ListParagraph"/>
        <w:numPr>
          <w:ilvl w:val="0"/>
          <w:numId w:val="5"/>
        </w:numPr>
        <w:spacing w:line="360" w:lineRule="auto"/>
        <w:ind w:right="360"/>
        <w:jc w:val="both"/>
        <w:rPr>
          <w:rFonts w:ascii="Times New Roman" w:hAnsi="Times New Roman" w:cs="Times New Roman"/>
        </w:rPr>
      </w:pPr>
      <w:r w:rsidRPr="003E4C1D">
        <w:rPr>
          <w:rFonts w:ascii="Times New Roman" w:hAnsi="Times New Roman" w:cs="Times New Roman"/>
        </w:rPr>
        <w:t>After entering the username and the password they can log in to their accounts.</w:t>
      </w:r>
    </w:p>
    <w:p w14:paraId="44FE6F26" w14:textId="6FFAD247" w:rsidR="0096060A" w:rsidRDefault="0096060A" w:rsidP="00954C22"/>
    <w:p w14:paraId="0461E6F5" w14:textId="77777777" w:rsidR="0096060A" w:rsidRDefault="0096060A" w:rsidP="00B97E4A">
      <w:pPr>
        <w:ind w:firstLine="1080"/>
      </w:pPr>
    </w:p>
    <w:p w14:paraId="7F5B1DB7" w14:textId="2FF36EEC" w:rsidR="00180FF0" w:rsidRDefault="00180FF0" w:rsidP="004F0C44"/>
    <w:p w14:paraId="60A59750" w14:textId="6E367AEC" w:rsidR="00180FF0" w:rsidRDefault="00725F2A" w:rsidP="00BF7E64">
      <w:pPr>
        <w:ind w:firstLine="1080"/>
        <w:jc w:val="center"/>
      </w:pPr>
      <w:r>
        <w:rPr>
          <w:noProof/>
        </w:rPr>
        <w:drawing>
          <wp:inline distT="0" distB="0" distL="0" distR="0" wp14:anchorId="1B72C07E" wp14:editId="22D78342">
            <wp:extent cx="3657600" cy="2526055"/>
            <wp:effectExtent l="19050" t="19050" r="19050"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741" cy="2534440"/>
                    </a:xfrm>
                    <a:prstGeom prst="rect">
                      <a:avLst/>
                    </a:prstGeom>
                    <a:noFill/>
                    <a:ln w="12700">
                      <a:solidFill>
                        <a:schemeClr val="tx1"/>
                      </a:solidFill>
                    </a:ln>
                  </pic:spPr>
                </pic:pic>
              </a:graphicData>
            </a:graphic>
          </wp:inline>
        </w:drawing>
      </w:r>
    </w:p>
    <w:p w14:paraId="3B169171" w14:textId="6BD6707E" w:rsidR="00725F2A" w:rsidRDefault="00725F2A" w:rsidP="00725F2A">
      <w:pPr>
        <w:ind w:firstLine="1080"/>
      </w:pPr>
    </w:p>
    <w:p w14:paraId="1CA686D0" w14:textId="3B8EA8EA" w:rsidR="00725F2A" w:rsidRDefault="00725F2A" w:rsidP="00725F2A">
      <w:pPr>
        <w:ind w:firstLine="1080"/>
      </w:pPr>
    </w:p>
    <w:p w14:paraId="6AF2DA31" w14:textId="725D6DF4" w:rsidR="00725F2A" w:rsidRDefault="00725F2A" w:rsidP="0096060A">
      <w:pPr>
        <w:pStyle w:val="ListParagraph"/>
        <w:numPr>
          <w:ilvl w:val="0"/>
          <w:numId w:val="13"/>
        </w:numPr>
        <w:ind w:left="1890" w:right="360"/>
      </w:pPr>
      <w:r>
        <w:t xml:space="preserve">After logging into the </w:t>
      </w:r>
      <w:r w:rsidR="0096060A">
        <w:t>account,</w:t>
      </w:r>
      <w:r>
        <w:t xml:space="preserve"> the patient can make an appointment for their desired doctor. </w:t>
      </w:r>
    </w:p>
    <w:p w14:paraId="414FF5E5" w14:textId="77777777" w:rsidR="0096060A" w:rsidRDefault="0096060A" w:rsidP="0096060A">
      <w:pPr>
        <w:pStyle w:val="ListParagraph"/>
        <w:numPr>
          <w:ilvl w:val="0"/>
          <w:numId w:val="13"/>
        </w:numPr>
        <w:ind w:left="1890" w:right="360"/>
      </w:pPr>
      <w:r>
        <w:t>By entering the NIC Number and the and choosing the doctor by the dropdown and clicking on the submit button they can make the appointment.</w:t>
      </w:r>
    </w:p>
    <w:p w14:paraId="38BD1E26" w14:textId="4A3A7AB6" w:rsidR="0096060A" w:rsidRDefault="0096060A" w:rsidP="0096060A"/>
    <w:p w14:paraId="33B626A3" w14:textId="6DF512BB" w:rsidR="0096060A" w:rsidRDefault="0096060A" w:rsidP="0096060A"/>
    <w:p w14:paraId="6DDC6FC4" w14:textId="77777777" w:rsidR="0096060A" w:rsidRDefault="0096060A" w:rsidP="0096060A"/>
    <w:p w14:paraId="19725944" w14:textId="77777777" w:rsidR="0096060A" w:rsidRDefault="0096060A" w:rsidP="0096060A"/>
    <w:p w14:paraId="055011A5" w14:textId="265185E5" w:rsidR="0096060A" w:rsidRDefault="0096060A" w:rsidP="0096060A">
      <w:pPr>
        <w:ind w:firstLine="1080"/>
        <w:rPr>
          <w:rFonts w:ascii="Times New Roman" w:hAnsi="Times New Roman" w:cs="Times New Roman"/>
          <w:color w:val="0081B3" w:themeColor="accent6" w:themeShade="BF"/>
          <w:sz w:val="28"/>
          <w:szCs w:val="28"/>
        </w:rPr>
      </w:pPr>
      <w:r w:rsidRPr="0096060A">
        <w:rPr>
          <w:rFonts w:ascii="Times New Roman" w:hAnsi="Times New Roman" w:cs="Times New Roman"/>
          <w:color w:val="0081B3" w:themeColor="accent6" w:themeShade="BF"/>
          <w:sz w:val="28"/>
          <w:szCs w:val="28"/>
        </w:rPr>
        <w:t xml:space="preserve"> DOCTOR LOGIN</w:t>
      </w:r>
    </w:p>
    <w:p w14:paraId="208A6973" w14:textId="78FC30A6" w:rsidR="0096060A" w:rsidRDefault="0096060A" w:rsidP="0096060A">
      <w:pPr>
        <w:ind w:firstLine="1080"/>
        <w:rPr>
          <w:rFonts w:ascii="Times New Roman" w:hAnsi="Times New Roman" w:cs="Times New Roman"/>
          <w:color w:val="0081B3" w:themeColor="accent6" w:themeShade="BF"/>
          <w:sz w:val="28"/>
          <w:szCs w:val="28"/>
        </w:rPr>
      </w:pPr>
    </w:p>
    <w:p w14:paraId="7DE34244" w14:textId="77777777" w:rsidR="0096060A" w:rsidRPr="0096060A" w:rsidRDefault="0096060A" w:rsidP="0096060A">
      <w:pPr>
        <w:ind w:firstLine="1080"/>
        <w:rPr>
          <w:rFonts w:ascii="Times New Roman" w:hAnsi="Times New Roman" w:cs="Times New Roman"/>
          <w:color w:val="0081B3" w:themeColor="accent6" w:themeShade="BF"/>
          <w:sz w:val="28"/>
          <w:szCs w:val="28"/>
        </w:rPr>
      </w:pPr>
    </w:p>
    <w:p w14:paraId="734EA4D9" w14:textId="106C0CC3" w:rsidR="00180FF0" w:rsidRDefault="003E4C1D" w:rsidP="00954C22">
      <w:pPr>
        <w:ind w:left="1170"/>
        <w:jc w:val="center"/>
      </w:pPr>
      <w:r>
        <w:rPr>
          <w:noProof/>
        </w:rPr>
        <w:drawing>
          <wp:inline distT="0" distB="0" distL="0" distR="0" wp14:anchorId="1C32549B" wp14:editId="63638CD3">
            <wp:extent cx="2909611" cy="4791075"/>
            <wp:effectExtent l="19050" t="19050" r="2413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5485" cy="4817214"/>
                    </a:xfrm>
                    <a:prstGeom prst="rect">
                      <a:avLst/>
                    </a:prstGeom>
                    <a:noFill/>
                    <a:ln w="12700">
                      <a:solidFill>
                        <a:schemeClr val="tx1"/>
                      </a:solidFill>
                    </a:ln>
                  </pic:spPr>
                </pic:pic>
              </a:graphicData>
            </a:graphic>
          </wp:inline>
        </w:drawing>
      </w:r>
    </w:p>
    <w:p w14:paraId="2E5F3481" w14:textId="6CF30631" w:rsidR="00180FF0" w:rsidRDefault="00180FF0" w:rsidP="004F0C44"/>
    <w:p w14:paraId="424174EB" w14:textId="642F4398" w:rsidR="003E4C1D" w:rsidRPr="003E4C1D" w:rsidRDefault="003E4C1D" w:rsidP="003E4C1D">
      <w:pPr>
        <w:spacing w:line="360" w:lineRule="auto"/>
        <w:ind w:left="2070" w:right="360" w:hanging="450"/>
        <w:jc w:val="both"/>
        <w:rPr>
          <w:rFonts w:ascii="Times New Roman" w:hAnsi="Times New Roman" w:cs="Times New Roman"/>
        </w:rPr>
      </w:pPr>
    </w:p>
    <w:p w14:paraId="04411176" w14:textId="4A771C0E" w:rsidR="003E4C1D" w:rsidRPr="003E4C1D" w:rsidRDefault="003E4C1D" w:rsidP="003E4C1D">
      <w:pPr>
        <w:pStyle w:val="ListParagraph"/>
        <w:numPr>
          <w:ilvl w:val="0"/>
          <w:numId w:val="8"/>
        </w:numPr>
        <w:spacing w:line="360" w:lineRule="auto"/>
        <w:ind w:left="2070" w:right="360" w:hanging="450"/>
        <w:jc w:val="both"/>
        <w:rPr>
          <w:rFonts w:ascii="Times New Roman" w:hAnsi="Times New Roman" w:cs="Times New Roman"/>
        </w:rPr>
      </w:pPr>
      <w:r w:rsidRPr="003E4C1D">
        <w:rPr>
          <w:rFonts w:ascii="Times New Roman" w:hAnsi="Times New Roman" w:cs="Times New Roman"/>
        </w:rPr>
        <w:t xml:space="preserve">If the user clicks the Doctors login from the main login window, they will be redirected to the doctor’s registration form. </w:t>
      </w:r>
    </w:p>
    <w:p w14:paraId="51D0211C" w14:textId="58042A9F" w:rsidR="003E4C1D" w:rsidRPr="003E4C1D" w:rsidRDefault="003E4C1D" w:rsidP="003E4C1D">
      <w:pPr>
        <w:pStyle w:val="ListParagraph"/>
        <w:numPr>
          <w:ilvl w:val="0"/>
          <w:numId w:val="8"/>
        </w:numPr>
        <w:spacing w:line="360" w:lineRule="auto"/>
        <w:ind w:left="2070" w:right="360" w:hanging="450"/>
        <w:jc w:val="both"/>
        <w:rPr>
          <w:rFonts w:ascii="Times New Roman" w:hAnsi="Times New Roman" w:cs="Times New Roman"/>
        </w:rPr>
      </w:pPr>
      <w:r w:rsidRPr="003E4C1D">
        <w:rPr>
          <w:rFonts w:ascii="Times New Roman" w:hAnsi="Times New Roman" w:cs="Times New Roman"/>
        </w:rPr>
        <w:t xml:space="preserve">Here it is same with the patient registration. If the doctor is a new doctor, they must fill the above form and then click on the submit button. </w:t>
      </w:r>
    </w:p>
    <w:p w14:paraId="4DC3395F" w14:textId="0B87718E" w:rsidR="003E4C1D" w:rsidRPr="003E4C1D" w:rsidRDefault="003E4C1D" w:rsidP="003E4C1D">
      <w:pPr>
        <w:pStyle w:val="ListParagraph"/>
        <w:numPr>
          <w:ilvl w:val="0"/>
          <w:numId w:val="8"/>
        </w:numPr>
        <w:spacing w:line="360" w:lineRule="auto"/>
        <w:ind w:left="2070" w:right="360" w:hanging="450"/>
        <w:jc w:val="both"/>
        <w:rPr>
          <w:rFonts w:ascii="Times New Roman" w:hAnsi="Times New Roman" w:cs="Times New Roman"/>
        </w:rPr>
      </w:pPr>
      <w:r w:rsidRPr="003E4C1D">
        <w:rPr>
          <w:rFonts w:ascii="Times New Roman" w:hAnsi="Times New Roman" w:cs="Times New Roman"/>
        </w:rPr>
        <w:t xml:space="preserve">If the doctor is an already registered member with the system, they can go with the Login option to straightly login to their accounts. </w:t>
      </w:r>
    </w:p>
    <w:p w14:paraId="6FF5381F" w14:textId="1E0D63B4" w:rsidR="00180FF0" w:rsidRDefault="00180FF0" w:rsidP="00954C22">
      <w:pPr>
        <w:ind w:firstLine="1170"/>
        <w:jc w:val="center"/>
      </w:pPr>
      <w:r>
        <w:rPr>
          <w:noProof/>
        </w:rPr>
        <w:lastRenderedPageBreak/>
        <w:drawing>
          <wp:inline distT="0" distB="0" distL="0" distR="0" wp14:anchorId="082E36B0" wp14:editId="5BFF6610">
            <wp:extent cx="3364230" cy="2080455"/>
            <wp:effectExtent l="19050" t="19050" r="2667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886" cy="2108689"/>
                    </a:xfrm>
                    <a:prstGeom prst="rect">
                      <a:avLst/>
                    </a:prstGeom>
                    <a:noFill/>
                    <a:ln w="12700">
                      <a:solidFill>
                        <a:schemeClr val="tx1"/>
                      </a:solidFill>
                    </a:ln>
                  </pic:spPr>
                </pic:pic>
              </a:graphicData>
            </a:graphic>
          </wp:inline>
        </w:drawing>
      </w:r>
    </w:p>
    <w:p w14:paraId="07E7EFE9" w14:textId="67EB82F3" w:rsidR="00B97E4A" w:rsidRPr="00F8495A" w:rsidRDefault="00B97E4A" w:rsidP="00F8495A">
      <w:pPr>
        <w:spacing w:line="360" w:lineRule="auto"/>
        <w:ind w:right="360"/>
        <w:jc w:val="both"/>
        <w:rPr>
          <w:rFonts w:ascii="Times New Roman" w:hAnsi="Times New Roman" w:cs="Times New Roman"/>
        </w:rPr>
      </w:pPr>
    </w:p>
    <w:p w14:paraId="510BA527" w14:textId="39917A00" w:rsidR="00B97E4A" w:rsidRPr="00F8495A" w:rsidRDefault="003E4C1D" w:rsidP="00F8495A">
      <w:pPr>
        <w:pStyle w:val="ListParagraph"/>
        <w:numPr>
          <w:ilvl w:val="0"/>
          <w:numId w:val="9"/>
        </w:numPr>
        <w:spacing w:line="360" w:lineRule="auto"/>
        <w:ind w:right="360"/>
        <w:jc w:val="both"/>
        <w:rPr>
          <w:rFonts w:ascii="Times New Roman" w:hAnsi="Times New Roman" w:cs="Times New Roman"/>
        </w:rPr>
      </w:pPr>
      <w:r w:rsidRPr="00F8495A">
        <w:rPr>
          <w:rFonts w:ascii="Times New Roman" w:hAnsi="Times New Roman" w:cs="Times New Roman"/>
        </w:rPr>
        <w:t xml:space="preserve">Here after choosing the login link from the previous web page the already registered doctors will </w:t>
      </w:r>
      <w:r w:rsidR="00F8495A" w:rsidRPr="00F8495A">
        <w:rPr>
          <w:rFonts w:ascii="Times New Roman" w:hAnsi="Times New Roman" w:cs="Times New Roman"/>
        </w:rPr>
        <w:t>see this form asking them to fill their username and password.</w:t>
      </w:r>
    </w:p>
    <w:p w14:paraId="0A8AA671" w14:textId="6EF16C6A" w:rsidR="00B97E4A" w:rsidRDefault="00F8495A" w:rsidP="00F8495A">
      <w:pPr>
        <w:pStyle w:val="ListParagraph"/>
        <w:numPr>
          <w:ilvl w:val="0"/>
          <w:numId w:val="9"/>
        </w:numPr>
        <w:spacing w:line="360" w:lineRule="auto"/>
        <w:ind w:right="360"/>
        <w:jc w:val="both"/>
        <w:rPr>
          <w:rFonts w:ascii="Times New Roman" w:hAnsi="Times New Roman" w:cs="Times New Roman"/>
        </w:rPr>
      </w:pPr>
      <w:r w:rsidRPr="00F8495A">
        <w:rPr>
          <w:rFonts w:ascii="Times New Roman" w:hAnsi="Times New Roman" w:cs="Times New Roman"/>
        </w:rPr>
        <w:t xml:space="preserve">So, by filling the required fields and clicking the login button they will be redirected to the doctor’s dashboard. </w:t>
      </w:r>
    </w:p>
    <w:p w14:paraId="4695FFFF" w14:textId="038AC35D" w:rsidR="00725F2A" w:rsidRPr="00954C22" w:rsidRDefault="00725F2A" w:rsidP="00954C22">
      <w:pPr>
        <w:spacing w:line="360" w:lineRule="auto"/>
        <w:ind w:right="360"/>
        <w:jc w:val="both"/>
        <w:rPr>
          <w:rFonts w:ascii="Times New Roman" w:hAnsi="Times New Roman" w:cs="Times New Roman"/>
          <w:color w:val="0081B3" w:themeColor="accent6" w:themeShade="BF"/>
          <w:sz w:val="28"/>
          <w:szCs w:val="28"/>
        </w:rPr>
      </w:pPr>
    </w:p>
    <w:p w14:paraId="7D758592" w14:textId="6E8EB13A" w:rsidR="00725F2A" w:rsidRPr="0096060A" w:rsidRDefault="0096060A" w:rsidP="0096060A">
      <w:pPr>
        <w:pStyle w:val="ListParagraph"/>
        <w:spacing w:line="360" w:lineRule="auto"/>
        <w:ind w:left="1890" w:right="360" w:hanging="720"/>
        <w:jc w:val="both"/>
        <w:rPr>
          <w:rFonts w:ascii="Times New Roman" w:hAnsi="Times New Roman" w:cs="Times New Roman"/>
          <w:color w:val="0081B3" w:themeColor="accent6" w:themeShade="BF"/>
          <w:sz w:val="28"/>
          <w:szCs w:val="28"/>
        </w:rPr>
      </w:pPr>
      <w:r w:rsidRPr="0096060A">
        <w:rPr>
          <w:rFonts w:ascii="Times New Roman" w:hAnsi="Times New Roman" w:cs="Times New Roman"/>
          <w:color w:val="0081B3" w:themeColor="accent6" w:themeShade="BF"/>
          <w:sz w:val="28"/>
          <w:szCs w:val="28"/>
        </w:rPr>
        <w:t>ADMIN LOGIN</w:t>
      </w:r>
    </w:p>
    <w:p w14:paraId="573BC9A5" w14:textId="2BB3B4CE" w:rsidR="00B97E4A" w:rsidRDefault="00B97E4A" w:rsidP="00180FF0">
      <w:pPr>
        <w:ind w:firstLine="1170"/>
      </w:pPr>
    </w:p>
    <w:p w14:paraId="1E60A358" w14:textId="33E79E15" w:rsidR="00B97E4A" w:rsidRDefault="00F8495A" w:rsidP="00954C22">
      <w:pPr>
        <w:ind w:firstLine="1170"/>
        <w:jc w:val="center"/>
      </w:pPr>
      <w:r>
        <w:rPr>
          <w:noProof/>
        </w:rPr>
        <w:drawing>
          <wp:inline distT="0" distB="0" distL="0" distR="0" wp14:anchorId="57A86DB5" wp14:editId="5419ECE6">
            <wp:extent cx="2724150" cy="1940036"/>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0208" cy="1979958"/>
                    </a:xfrm>
                    <a:prstGeom prst="rect">
                      <a:avLst/>
                    </a:prstGeom>
                    <a:noFill/>
                    <a:ln w="12700">
                      <a:solidFill>
                        <a:schemeClr val="tx1"/>
                      </a:solidFill>
                    </a:ln>
                  </pic:spPr>
                </pic:pic>
              </a:graphicData>
            </a:graphic>
          </wp:inline>
        </w:drawing>
      </w:r>
    </w:p>
    <w:p w14:paraId="1C29052C" w14:textId="6CB82D8B" w:rsidR="00B97E4A" w:rsidRDefault="00B97E4A" w:rsidP="00180FF0">
      <w:pPr>
        <w:ind w:firstLine="1170"/>
      </w:pPr>
    </w:p>
    <w:p w14:paraId="70B80F0D" w14:textId="585BCBC0" w:rsidR="00B97E4A" w:rsidRDefault="00F8495A" w:rsidP="00725F2A">
      <w:pPr>
        <w:pStyle w:val="ListParagraph"/>
        <w:numPr>
          <w:ilvl w:val="0"/>
          <w:numId w:val="10"/>
        </w:numPr>
        <w:ind w:right="450"/>
      </w:pPr>
      <w:r>
        <w:t xml:space="preserve">Here there is an admin login which we created for the administration staff/ reception. </w:t>
      </w:r>
    </w:p>
    <w:p w14:paraId="54A475F7" w14:textId="19AC5C25" w:rsidR="00F8495A" w:rsidRDefault="00F8495A" w:rsidP="00725F2A">
      <w:pPr>
        <w:pStyle w:val="ListParagraph"/>
        <w:numPr>
          <w:ilvl w:val="0"/>
          <w:numId w:val="10"/>
        </w:numPr>
        <w:ind w:right="450"/>
      </w:pPr>
      <w:r>
        <w:t xml:space="preserve">Here after entering the given username and password admin will log into their account. </w:t>
      </w:r>
    </w:p>
    <w:p w14:paraId="0457B722" w14:textId="4CC40E2E" w:rsidR="00F8495A" w:rsidRDefault="00F8495A" w:rsidP="00725F2A">
      <w:pPr>
        <w:pStyle w:val="ListParagraph"/>
        <w:numPr>
          <w:ilvl w:val="0"/>
          <w:numId w:val="10"/>
        </w:numPr>
        <w:ind w:right="450"/>
      </w:pPr>
      <w:r>
        <w:t xml:space="preserve">The credential of the admin is: </w:t>
      </w:r>
    </w:p>
    <w:p w14:paraId="74365F61" w14:textId="77777777" w:rsidR="00F8495A" w:rsidRDefault="00F8495A" w:rsidP="00725F2A">
      <w:pPr>
        <w:pStyle w:val="ListParagraph"/>
        <w:ind w:left="1890" w:right="450"/>
      </w:pPr>
    </w:p>
    <w:p w14:paraId="459DC5D8" w14:textId="35A47A2A" w:rsidR="00180FF0" w:rsidRDefault="00F8495A" w:rsidP="00725F2A">
      <w:pPr>
        <w:pStyle w:val="ListParagraph"/>
        <w:numPr>
          <w:ilvl w:val="0"/>
          <w:numId w:val="11"/>
        </w:numPr>
        <w:ind w:right="450"/>
      </w:pPr>
      <w:r>
        <w:t>Username – admin</w:t>
      </w:r>
    </w:p>
    <w:p w14:paraId="740C39A4" w14:textId="74E934E7" w:rsidR="00F8495A" w:rsidRDefault="00F8495A" w:rsidP="00725F2A">
      <w:pPr>
        <w:pStyle w:val="ListParagraph"/>
        <w:numPr>
          <w:ilvl w:val="0"/>
          <w:numId w:val="11"/>
        </w:numPr>
        <w:ind w:right="450"/>
      </w:pPr>
      <w:r>
        <w:t>Password – pass</w:t>
      </w:r>
    </w:p>
    <w:p w14:paraId="46979748" w14:textId="77777777" w:rsidR="00F8495A" w:rsidRDefault="00F8495A" w:rsidP="00725F2A">
      <w:pPr>
        <w:pStyle w:val="ListParagraph"/>
        <w:ind w:left="1890" w:right="450"/>
      </w:pPr>
    </w:p>
    <w:p w14:paraId="6D8FF082" w14:textId="61DFD764" w:rsidR="00B97E4A" w:rsidRDefault="00B97E4A" w:rsidP="00725F2A">
      <w:pPr>
        <w:ind w:right="450" w:firstLine="1170"/>
      </w:pPr>
    </w:p>
    <w:p w14:paraId="635711FC" w14:textId="6B2F0F75" w:rsidR="00B97E4A" w:rsidRDefault="00F8495A" w:rsidP="00725F2A">
      <w:pPr>
        <w:pStyle w:val="ListParagraph"/>
        <w:numPr>
          <w:ilvl w:val="0"/>
          <w:numId w:val="12"/>
        </w:numPr>
        <w:ind w:right="450"/>
      </w:pPr>
      <w:r>
        <w:lastRenderedPageBreak/>
        <w:t xml:space="preserve">After giving the above credentials and clicking on the submit button the admin will log into the account. </w:t>
      </w:r>
    </w:p>
    <w:p w14:paraId="0770E408" w14:textId="77777777" w:rsidR="009C1F1D" w:rsidRDefault="009C1F1D" w:rsidP="009C1F1D">
      <w:pPr>
        <w:pStyle w:val="ListParagraph"/>
        <w:ind w:left="1890" w:right="450"/>
      </w:pPr>
    </w:p>
    <w:p w14:paraId="77B2D2BE" w14:textId="224BC241" w:rsidR="00B97E4A" w:rsidRDefault="00B97E4A" w:rsidP="00725F2A">
      <w:pPr>
        <w:ind w:right="450" w:firstLine="1170"/>
      </w:pPr>
    </w:p>
    <w:p w14:paraId="4F67FB93" w14:textId="53CEA5EC" w:rsidR="00B97E4A" w:rsidRDefault="00954C22" w:rsidP="009C1F1D">
      <w:pPr>
        <w:ind w:hanging="90"/>
        <w:jc w:val="center"/>
      </w:pPr>
      <w:r w:rsidRPr="00954C22">
        <w:rPr>
          <w:noProof/>
        </w:rPr>
        <w:drawing>
          <wp:inline distT="0" distB="0" distL="0" distR="0" wp14:anchorId="39C04340" wp14:editId="1FE0B309">
            <wp:extent cx="5372850" cy="3848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850" cy="3848637"/>
                    </a:xfrm>
                    <a:prstGeom prst="rect">
                      <a:avLst/>
                    </a:prstGeom>
                  </pic:spPr>
                </pic:pic>
              </a:graphicData>
            </a:graphic>
          </wp:inline>
        </w:drawing>
      </w:r>
    </w:p>
    <w:p w14:paraId="04A81CE2" w14:textId="77DCC2EE" w:rsidR="00B97E4A" w:rsidRDefault="00B97E4A" w:rsidP="00F74E8B">
      <w:pPr>
        <w:ind w:firstLine="1170"/>
        <w:jc w:val="center"/>
      </w:pPr>
    </w:p>
    <w:p w14:paraId="357C1EC7" w14:textId="77777777" w:rsidR="00725F2A" w:rsidRDefault="00725F2A" w:rsidP="00725F2A"/>
    <w:p w14:paraId="26A78D49" w14:textId="04E40383" w:rsidR="00F8495A" w:rsidRDefault="00F8495A" w:rsidP="00725F2A"/>
    <w:p w14:paraId="3A6771D6" w14:textId="723C1746" w:rsidR="00F8495A" w:rsidRDefault="00F8495A" w:rsidP="00725F2A">
      <w:pPr>
        <w:pStyle w:val="ListParagraph"/>
        <w:numPr>
          <w:ilvl w:val="0"/>
          <w:numId w:val="12"/>
        </w:numPr>
      </w:pPr>
      <w:r>
        <w:t>After login into the account the above UI will be displayed a</w:t>
      </w:r>
      <w:r w:rsidR="00725F2A">
        <w:t>s</w:t>
      </w:r>
      <w:r>
        <w:t>king the admin to choose an option between Doctor and the Patient.</w:t>
      </w:r>
    </w:p>
    <w:p w14:paraId="4EE5545B" w14:textId="77777777" w:rsidR="00725F2A" w:rsidRDefault="00725F2A" w:rsidP="00A67977"/>
    <w:p w14:paraId="3FBCA019" w14:textId="77777777" w:rsidR="00180FF0" w:rsidRDefault="00180FF0" w:rsidP="00725F2A"/>
    <w:p w14:paraId="3B34F089" w14:textId="7EB9EC0D" w:rsidR="00180FF0" w:rsidRDefault="00180FF0" w:rsidP="00180FF0">
      <w:pPr>
        <w:ind w:left="1170"/>
      </w:pPr>
      <w:r>
        <w:rPr>
          <w:noProof/>
        </w:rPr>
        <w:drawing>
          <wp:inline distT="0" distB="0" distL="0" distR="0" wp14:anchorId="6FF4A9EB" wp14:editId="06396B4F">
            <wp:extent cx="5429250" cy="1204419"/>
            <wp:effectExtent l="19050" t="19050" r="1905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9023" cy="1217679"/>
                    </a:xfrm>
                    <a:prstGeom prst="rect">
                      <a:avLst/>
                    </a:prstGeom>
                    <a:noFill/>
                    <a:ln w="12700">
                      <a:solidFill>
                        <a:schemeClr val="tx1"/>
                      </a:solidFill>
                    </a:ln>
                  </pic:spPr>
                </pic:pic>
              </a:graphicData>
            </a:graphic>
          </wp:inline>
        </w:drawing>
      </w:r>
    </w:p>
    <w:p w14:paraId="3DA1A5C9" w14:textId="4EE1FAE7" w:rsidR="00180FF0" w:rsidRDefault="00180FF0" w:rsidP="00180FF0">
      <w:pPr>
        <w:ind w:left="1170"/>
      </w:pPr>
    </w:p>
    <w:p w14:paraId="6F03DFDE" w14:textId="02B046F5" w:rsidR="00725F2A" w:rsidRDefault="00725F2A" w:rsidP="00A67977"/>
    <w:p w14:paraId="3F9EC97F" w14:textId="4366394B" w:rsidR="00725F2A" w:rsidRDefault="00725F2A" w:rsidP="00725F2A">
      <w:pPr>
        <w:pStyle w:val="ListParagraph"/>
        <w:numPr>
          <w:ilvl w:val="0"/>
          <w:numId w:val="12"/>
        </w:numPr>
      </w:pPr>
      <w:r>
        <w:t xml:space="preserve">If the admin clicks on the Doctor button, the list of Doctors will be displayed who have registered to the system. </w:t>
      </w:r>
    </w:p>
    <w:p w14:paraId="79EFC3C4" w14:textId="0A41305F" w:rsidR="00FD166D" w:rsidRDefault="00FD166D" w:rsidP="0096060A"/>
    <w:p w14:paraId="01E966A9" w14:textId="51C8BCAA" w:rsidR="00954C22" w:rsidRDefault="00954C22" w:rsidP="0096060A"/>
    <w:p w14:paraId="1CFAAF42" w14:textId="58224739" w:rsidR="00954C22" w:rsidRDefault="00954C22" w:rsidP="0096060A"/>
    <w:p w14:paraId="36134427" w14:textId="77777777" w:rsidR="00954C22" w:rsidRDefault="00954C22" w:rsidP="0096060A"/>
    <w:p w14:paraId="03DB1D2A" w14:textId="07FA8E08" w:rsidR="0096060A" w:rsidRPr="0096060A" w:rsidRDefault="0096060A" w:rsidP="0096060A">
      <w:pPr>
        <w:ind w:firstLine="450"/>
        <w:rPr>
          <w:color w:val="0081B3" w:themeColor="accent6" w:themeShade="BF"/>
          <w:sz w:val="28"/>
          <w:szCs w:val="28"/>
        </w:rPr>
      </w:pPr>
    </w:p>
    <w:p w14:paraId="32277E1B" w14:textId="2BEBB23A" w:rsidR="0096060A" w:rsidRPr="0096060A" w:rsidRDefault="0096060A" w:rsidP="0096060A">
      <w:pPr>
        <w:ind w:firstLine="450"/>
        <w:rPr>
          <w:color w:val="0081B3" w:themeColor="accent6" w:themeShade="BF"/>
          <w:sz w:val="28"/>
          <w:szCs w:val="28"/>
        </w:rPr>
      </w:pPr>
      <w:r w:rsidRPr="0096060A">
        <w:rPr>
          <w:color w:val="0081B3" w:themeColor="accent6" w:themeShade="BF"/>
          <w:sz w:val="28"/>
          <w:szCs w:val="28"/>
        </w:rPr>
        <w:t>SCREENSHOTS OF THE DATABASE</w:t>
      </w:r>
    </w:p>
    <w:p w14:paraId="54098B4B" w14:textId="0D319258" w:rsidR="00180FF0" w:rsidRDefault="00180FF0" w:rsidP="00180FF0">
      <w:pPr>
        <w:ind w:left="1170"/>
      </w:pPr>
    </w:p>
    <w:p w14:paraId="54662006" w14:textId="77777777" w:rsidR="00180FF0" w:rsidRDefault="00180FF0" w:rsidP="0096060A"/>
    <w:p w14:paraId="13E8CDBD" w14:textId="55507BD1" w:rsidR="004F0C44" w:rsidRPr="004F0C44" w:rsidRDefault="004F0C44" w:rsidP="00954C22">
      <w:pPr>
        <w:tabs>
          <w:tab w:val="left" w:pos="630"/>
        </w:tabs>
        <w:ind w:firstLine="810"/>
        <w:jc w:val="center"/>
      </w:pPr>
      <w:r>
        <w:rPr>
          <w:noProof/>
        </w:rPr>
        <w:drawing>
          <wp:inline distT="0" distB="0" distL="0" distR="0" wp14:anchorId="79BC3CA1" wp14:editId="38F2D39B">
            <wp:extent cx="6096000" cy="342461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660" cy="3426675"/>
                    </a:xfrm>
                    <a:prstGeom prst="rect">
                      <a:avLst/>
                    </a:prstGeom>
                    <a:noFill/>
                    <a:ln>
                      <a:noFill/>
                    </a:ln>
                  </pic:spPr>
                </pic:pic>
              </a:graphicData>
            </a:graphic>
          </wp:inline>
        </w:drawing>
      </w:r>
      <w:r w:rsidR="00F718EC" w:rsidRPr="00F718EC">
        <w:rPr>
          <w:noProof/>
        </w:rPr>
        <w:t xml:space="preserve"> </w:t>
      </w:r>
    </w:p>
    <w:p w14:paraId="58B13FEC" w14:textId="22EE2E0F" w:rsidR="005F71CB" w:rsidRDefault="005F71CB" w:rsidP="005F71CB"/>
    <w:p w14:paraId="2669A974" w14:textId="3E967CDD" w:rsidR="005F71CB" w:rsidRDefault="005F71CB" w:rsidP="005F71CB"/>
    <w:p w14:paraId="2E410D31" w14:textId="10A3E1A7" w:rsidR="005F71CB" w:rsidRDefault="005F71CB" w:rsidP="005F71CB"/>
    <w:p w14:paraId="7A1476C4" w14:textId="72A54126" w:rsidR="005F71CB" w:rsidRDefault="004F0C44" w:rsidP="00954C22">
      <w:pPr>
        <w:ind w:firstLine="900"/>
        <w:jc w:val="center"/>
      </w:pPr>
      <w:r>
        <w:rPr>
          <w:noProof/>
        </w:rPr>
        <w:drawing>
          <wp:inline distT="0" distB="0" distL="0" distR="0" wp14:anchorId="77960AEB" wp14:editId="318C9898">
            <wp:extent cx="6069886" cy="34099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9589" cy="3432254"/>
                    </a:xfrm>
                    <a:prstGeom prst="rect">
                      <a:avLst/>
                    </a:prstGeom>
                    <a:noFill/>
                    <a:ln>
                      <a:noFill/>
                    </a:ln>
                  </pic:spPr>
                </pic:pic>
              </a:graphicData>
            </a:graphic>
          </wp:inline>
        </w:drawing>
      </w:r>
    </w:p>
    <w:p w14:paraId="2E003ED6" w14:textId="5A77619F" w:rsidR="005F71CB" w:rsidRDefault="005F71CB" w:rsidP="005F71CB"/>
    <w:p w14:paraId="30E8EE59" w14:textId="730CA126" w:rsidR="005F71CB" w:rsidRDefault="005F71CB" w:rsidP="005F71CB"/>
    <w:p w14:paraId="5861A2F5" w14:textId="00E7714C" w:rsidR="004F0C44" w:rsidRDefault="004F0C44" w:rsidP="004F0C44">
      <w:pPr>
        <w:ind w:firstLine="630"/>
      </w:pPr>
      <w:r>
        <w:rPr>
          <w:noProof/>
        </w:rPr>
        <w:drawing>
          <wp:inline distT="0" distB="0" distL="0" distR="0" wp14:anchorId="586AD55E" wp14:editId="2A4E7977">
            <wp:extent cx="5917290" cy="33242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0285" cy="3325908"/>
                    </a:xfrm>
                    <a:prstGeom prst="rect">
                      <a:avLst/>
                    </a:prstGeom>
                    <a:noFill/>
                    <a:ln>
                      <a:noFill/>
                    </a:ln>
                  </pic:spPr>
                </pic:pic>
              </a:graphicData>
            </a:graphic>
          </wp:inline>
        </w:drawing>
      </w:r>
    </w:p>
    <w:p w14:paraId="49F22522" w14:textId="4E29AF18" w:rsidR="004F0C44" w:rsidRDefault="004F0C44" w:rsidP="004F0C44">
      <w:pPr>
        <w:ind w:firstLine="630"/>
      </w:pPr>
    </w:p>
    <w:p w14:paraId="63AD73B5" w14:textId="39BFC83F" w:rsidR="004F0C44" w:rsidRDefault="004F0C44" w:rsidP="0096060A"/>
    <w:p w14:paraId="0D71E697" w14:textId="77777777" w:rsidR="004F0C44" w:rsidRDefault="004F0C44" w:rsidP="004F0C44">
      <w:pPr>
        <w:ind w:firstLine="630"/>
      </w:pPr>
    </w:p>
    <w:p w14:paraId="09F6C7E1" w14:textId="77777777" w:rsidR="004F0C44" w:rsidRDefault="004F0C44" w:rsidP="004F0C44">
      <w:pPr>
        <w:ind w:firstLine="630"/>
      </w:pPr>
    </w:p>
    <w:p w14:paraId="164148EB" w14:textId="5B5EC0C7" w:rsidR="004F0C44" w:rsidRDefault="004F0C44" w:rsidP="004F0C44">
      <w:pPr>
        <w:ind w:firstLine="630"/>
      </w:pPr>
      <w:r>
        <w:rPr>
          <w:noProof/>
        </w:rPr>
        <w:drawing>
          <wp:inline distT="0" distB="0" distL="0" distR="0" wp14:anchorId="15886093" wp14:editId="098A93A6">
            <wp:extent cx="5953125" cy="334435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6410" cy="3351819"/>
                    </a:xfrm>
                    <a:prstGeom prst="rect">
                      <a:avLst/>
                    </a:prstGeom>
                    <a:noFill/>
                    <a:ln>
                      <a:noFill/>
                    </a:ln>
                  </pic:spPr>
                </pic:pic>
              </a:graphicData>
            </a:graphic>
          </wp:inline>
        </w:drawing>
      </w:r>
    </w:p>
    <w:p w14:paraId="3BA35682" w14:textId="043A9491" w:rsidR="004F0C44" w:rsidRDefault="004F0C44" w:rsidP="0096060A"/>
    <w:p w14:paraId="56624243" w14:textId="1294D80A" w:rsidR="004F0C44" w:rsidRDefault="004F0C44" w:rsidP="004F0C44">
      <w:pPr>
        <w:ind w:firstLine="630"/>
      </w:pPr>
    </w:p>
    <w:p w14:paraId="7330A6FC" w14:textId="2C8309F5" w:rsidR="004F0C44" w:rsidRDefault="004F0C44" w:rsidP="004F0C44">
      <w:pPr>
        <w:ind w:firstLine="630"/>
      </w:pPr>
    </w:p>
    <w:p w14:paraId="3A21D1F3" w14:textId="77777777" w:rsidR="004F0C44" w:rsidRDefault="004F0C44" w:rsidP="004F0C44">
      <w:pPr>
        <w:ind w:firstLine="630"/>
      </w:pPr>
    </w:p>
    <w:p w14:paraId="468F2052" w14:textId="59330B31" w:rsidR="005F71CB" w:rsidRDefault="004F0C44" w:rsidP="004F0C44">
      <w:pPr>
        <w:ind w:firstLine="630"/>
      </w:pPr>
      <w:r>
        <w:rPr>
          <w:noProof/>
        </w:rPr>
        <w:lastRenderedPageBreak/>
        <w:drawing>
          <wp:inline distT="0" distB="0" distL="0" distR="0" wp14:anchorId="2BEDB0AF" wp14:editId="76DBE510">
            <wp:extent cx="5764696" cy="32385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8917" cy="3246489"/>
                    </a:xfrm>
                    <a:prstGeom prst="rect">
                      <a:avLst/>
                    </a:prstGeom>
                    <a:noFill/>
                    <a:ln>
                      <a:noFill/>
                    </a:ln>
                  </pic:spPr>
                </pic:pic>
              </a:graphicData>
            </a:graphic>
          </wp:inline>
        </w:drawing>
      </w:r>
    </w:p>
    <w:p w14:paraId="208CBCBF" w14:textId="5231B8F0" w:rsidR="005F71CB" w:rsidRDefault="005F71CB" w:rsidP="005F71CB"/>
    <w:p w14:paraId="5890A8F3" w14:textId="40AE6358" w:rsidR="005F71CB" w:rsidRDefault="005F71CB" w:rsidP="005F71CB"/>
    <w:p w14:paraId="7D26047A" w14:textId="3686B089" w:rsidR="005F71CB" w:rsidRDefault="005F71CB" w:rsidP="005F71CB"/>
    <w:p w14:paraId="682F471E" w14:textId="78C83172" w:rsidR="005F71CB" w:rsidRDefault="005F71CB" w:rsidP="005F71CB"/>
    <w:p w14:paraId="331DE3AB" w14:textId="1CB3D756" w:rsidR="005F71CB" w:rsidRDefault="005F71CB" w:rsidP="005F71CB"/>
    <w:p w14:paraId="3A58CB45" w14:textId="7B7AE56A" w:rsidR="005F71CB" w:rsidRDefault="005F71CB" w:rsidP="005F71CB"/>
    <w:p w14:paraId="34BFFB0F" w14:textId="440F497D" w:rsidR="005F71CB" w:rsidRDefault="005F71CB" w:rsidP="005F71CB"/>
    <w:p w14:paraId="19830E7D" w14:textId="445DB54C" w:rsidR="005F71CB" w:rsidRDefault="005F71CB" w:rsidP="005F71CB"/>
    <w:p w14:paraId="48A5EB21" w14:textId="61972B59" w:rsidR="008F623F" w:rsidRDefault="008F623F" w:rsidP="005F71CB"/>
    <w:p w14:paraId="7F66D636" w14:textId="2734D080" w:rsidR="004F0C44" w:rsidRDefault="004F0C44" w:rsidP="005F71CB"/>
    <w:p w14:paraId="302F9425" w14:textId="2C531A85" w:rsidR="004F0C44" w:rsidRDefault="004F0C44" w:rsidP="005F71CB"/>
    <w:p w14:paraId="0B2D3A4F" w14:textId="6122A1F1" w:rsidR="004F0C44" w:rsidRDefault="004F0C44" w:rsidP="005F71CB"/>
    <w:p w14:paraId="08AB9211" w14:textId="390F3ECA" w:rsidR="004F0C44" w:rsidRDefault="004F0C44" w:rsidP="005F71CB"/>
    <w:p w14:paraId="18E89018" w14:textId="2CECB1DA" w:rsidR="004F0C44" w:rsidRDefault="004F0C44" w:rsidP="005F71CB"/>
    <w:p w14:paraId="0F6FB677" w14:textId="4BB7A488" w:rsidR="004F0C44" w:rsidRDefault="004F0C44" w:rsidP="005F71CB"/>
    <w:p w14:paraId="5F2FE32D" w14:textId="4B2B1328" w:rsidR="004F0C44" w:rsidRDefault="004F0C44" w:rsidP="005F71CB"/>
    <w:p w14:paraId="4E8ACF41" w14:textId="3E3DD5C4" w:rsidR="004F0C44" w:rsidRDefault="004F0C44" w:rsidP="005F71CB"/>
    <w:p w14:paraId="653EA248" w14:textId="2EE49B72" w:rsidR="004F0C44" w:rsidRDefault="004F0C44" w:rsidP="005F71CB"/>
    <w:p w14:paraId="132C1E7D" w14:textId="1E9A4C1F" w:rsidR="004F0C44" w:rsidRDefault="004F0C44" w:rsidP="005F71CB"/>
    <w:p w14:paraId="20670945" w14:textId="2BDB64E6" w:rsidR="004F0C44" w:rsidRDefault="004F0C44" w:rsidP="005F71CB"/>
    <w:p w14:paraId="1ABA9450" w14:textId="02D882DB" w:rsidR="004F0C44" w:rsidRDefault="004F0C44" w:rsidP="005F71CB"/>
    <w:p w14:paraId="4720AB1A" w14:textId="4B50F058" w:rsidR="004F0C44" w:rsidRDefault="004F0C44" w:rsidP="005F71CB"/>
    <w:p w14:paraId="7B214006" w14:textId="45A22123" w:rsidR="004F0C44" w:rsidRDefault="004F0C44" w:rsidP="005F71CB"/>
    <w:p w14:paraId="77DE1866" w14:textId="77777777" w:rsidR="004F0C44" w:rsidRDefault="004F0C44" w:rsidP="005F71CB"/>
    <w:p w14:paraId="73C04AB8" w14:textId="32FF5D85" w:rsidR="008F623F" w:rsidRDefault="008F623F" w:rsidP="005F71CB"/>
    <w:p w14:paraId="1856EDA5" w14:textId="30C451F1" w:rsidR="003C5554" w:rsidRDefault="003C5554" w:rsidP="008F257F">
      <w:pPr>
        <w:pStyle w:val="Heading1"/>
        <w:jc w:val="left"/>
        <w:rPr>
          <w:rFonts w:ascii="Times New Roman" w:hAnsi="Times New Roman" w:cs="Times New Roman"/>
          <w:sz w:val="56"/>
          <w:szCs w:val="56"/>
        </w:rPr>
      </w:pPr>
    </w:p>
    <w:p w14:paraId="1D6F0E64" w14:textId="4887E174" w:rsidR="003D2F7F" w:rsidRDefault="003D2F7F" w:rsidP="003D2F7F"/>
    <w:p w14:paraId="57D19E3B" w14:textId="1FB020A4" w:rsidR="00F8495A" w:rsidRDefault="00F8495A" w:rsidP="003D2F7F"/>
    <w:p w14:paraId="42E0F9F0" w14:textId="4BE1352B" w:rsidR="00F8495A" w:rsidRDefault="00F8495A" w:rsidP="003D2F7F"/>
    <w:p w14:paraId="19C18951" w14:textId="30BDA1F9" w:rsidR="00F8495A" w:rsidRDefault="00F8495A" w:rsidP="003D2F7F"/>
    <w:p w14:paraId="5192160C" w14:textId="77777777" w:rsidR="003D2F7F" w:rsidRDefault="003D2F7F" w:rsidP="003D2F7F">
      <w:pPr>
        <w:pStyle w:val="Heading1"/>
        <w:rPr>
          <w:rFonts w:ascii="Times New Roman" w:hAnsi="Times New Roman" w:cs="Times New Roman"/>
          <w:sz w:val="56"/>
          <w:szCs w:val="56"/>
        </w:rPr>
      </w:pPr>
      <w:bookmarkStart w:id="4" w:name="_Toc70516825"/>
      <w:r w:rsidRPr="003D2F7F">
        <w:rPr>
          <w:rFonts w:ascii="Times New Roman" w:hAnsi="Times New Roman" w:cs="Times New Roman"/>
          <w:sz w:val="56"/>
          <w:szCs w:val="56"/>
        </w:rPr>
        <w:t>CONTRIBUTION OF GROUP</w:t>
      </w:r>
      <w:bookmarkEnd w:id="4"/>
      <w:r w:rsidRPr="003D2F7F">
        <w:rPr>
          <w:rFonts w:ascii="Times New Roman" w:hAnsi="Times New Roman" w:cs="Times New Roman"/>
          <w:sz w:val="56"/>
          <w:szCs w:val="56"/>
        </w:rPr>
        <w:t xml:space="preserve"> </w:t>
      </w:r>
    </w:p>
    <w:p w14:paraId="74A56B64" w14:textId="10957ABB" w:rsidR="003D2F7F" w:rsidRPr="003D2F7F" w:rsidRDefault="003D2F7F" w:rsidP="003D2F7F">
      <w:pPr>
        <w:pStyle w:val="Heading1"/>
        <w:rPr>
          <w:rFonts w:ascii="Times New Roman" w:hAnsi="Times New Roman" w:cs="Times New Roman"/>
          <w:sz w:val="56"/>
          <w:szCs w:val="56"/>
        </w:rPr>
      </w:pPr>
      <w:bookmarkStart w:id="5" w:name="_Toc70516826"/>
      <w:r w:rsidRPr="003D2F7F">
        <w:rPr>
          <w:rFonts w:ascii="Times New Roman" w:hAnsi="Times New Roman" w:cs="Times New Roman"/>
          <w:sz w:val="56"/>
          <w:szCs w:val="56"/>
        </w:rPr>
        <w:t>MEMBERS</w:t>
      </w:r>
      <w:bookmarkEnd w:id="5"/>
    </w:p>
    <w:p w14:paraId="22C26E20" w14:textId="18078FB4" w:rsidR="003D2F7F" w:rsidRDefault="003D2F7F" w:rsidP="003D2F7F"/>
    <w:p w14:paraId="7520AA34" w14:textId="012E877A" w:rsidR="003D2F7F" w:rsidRDefault="003D2F7F" w:rsidP="003D2F7F"/>
    <w:p w14:paraId="71100D16" w14:textId="0FD306EC" w:rsidR="003D2F7F" w:rsidRDefault="003D2F7F" w:rsidP="003D2F7F"/>
    <w:p w14:paraId="2DBD4967" w14:textId="51B5BAB3" w:rsidR="003D2F7F" w:rsidRDefault="003D2F7F" w:rsidP="003D2F7F"/>
    <w:tbl>
      <w:tblPr>
        <w:tblStyle w:val="GridTable6Colorful-Accent4"/>
        <w:tblpPr w:leftFromText="180" w:rightFromText="180" w:vertAnchor="text" w:horzAnchor="margin" w:tblpY="14"/>
        <w:tblW w:w="0" w:type="auto"/>
        <w:tblLook w:val="04A0" w:firstRow="1" w:lastRow="0" w:firstColumn="1" w:lastColumn="0" w:noHBand="0" w:noVBand="1"/>
      </w:tblPr>
      <w:tblGrid>
        <w:gridCol w:w="3448"/>
        <w:gridCol w:w="3476"/>
        <w:gridCol w:w="3506"/>
      </w:tblGrid>
      <w:tr w:rsidR="00C774CA" w14:paraId="30B4B342" w14:textId="77777777" w:rsidTr="00A67977">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3448" w:type="dxa"/>
          </w:tcPr>
          <w:p w14:paraId="3A39E878" w14:textId="77777777" w:rsidR="00DD4DAB" w:rsidRPr="00DD4DAB" w:rsidRDefault="00DD4DAB" w:rsidP="00C774CA">
            <w:pPr>
              <w:spacing w:line="360" w:lineRule="auto"/>
              <w:jc w:val="center"/>
              <w:rPr>
                <w:rFonts w:ascii="Times New Roman" w:hAnsi="Times New Roman" w:cs="Times New Roman"/>
                <w:b w:val="0"/>
                <w:bCs w:val="0"/>
                <w:color w:val="000000" w:themeColor="text1"/>
                <w:sz w:val="12"/>
                <w:szCs w:val="12"/>
              </w:rPr>
            </w:pPr>
          </w:p>
          <w:p w14:paraId="18895A37" w14:textId="585B1B79" w:rsidR="00C774CA" w:rsidRPr="00C774CA" w:rsidRDefault="00C774CA" w:rsidP="00C774CA">
            <w:pPr>
              <w:spacing w:line="360" w:lineRule="auto"/>
              <w:jc w:val="center"/>
              <w:rPr>
                <w:rFonts w:ascii="Times New Roman" w:hAnsi="Times New Roman" w:cs="Times New Roman"/>
                <w:color w:val="000000" w:themeColor="text1"/>
              </w:rPr>
            </w:pPr>
            <w:r w:rsidRPr="00C774CA">
              <w:rPr>
                <w:rFonts w:ascii="Times New Roman" w:hAnsi="Times New Roman" w:cs="Times New Roman"/>
                <w:color w:val="000000" w:themeColor="text1"/>
              </w:rPr>
              <w:t>NAME</w:t>
            </w:r>
          </w:p>
        </w:tc>
        <w:tc>
          <w:tcPr>
            <w:tcW w:w="3476" w:type="dxa"/>
          </w:tcPr>
          <w:p w14:paraId="170D2FC0" w14:textId="77777777" w:rsidR="00DD4DAB" w:rsidRPr="00DD4DAB" w:rsidRDefault="00DD4DAB" w:rsidP="00C774C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12"/>
                <w:szCs w:val="12"/>
              </w:rPr>
            </w:pPr>
          </w:p>
          <w:p w14:paraId="6856AB52" w14:textId="5A981291" w:rsidR="00C774CA" w:rsidRPr="00C774CA" w:rsidRDefault="00C774CA" w:rsidP="00C774C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PLYMOUTH ID</w:t>
            </w:r>
          </w:p>
        </w:tc>
        <w:tc>
          <w:tcPr>
            <w:tcW w:w="3506" w:type="dxa"/>
          </w:tcPr>
          <w:p w14:paraId="0A68195F" w14:textId="77777777" w:rsidR="00DD4DAB" w:rsidRPr="00DD4DAB" w:rsidRDefault="00DD4DAB" w:rsidP="00C774C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12"/>
                <w:szCs w:val="12"/>
              </w:rPr>
            </w:pPr>
          </w:p>
          <w:p w14:paraId="5FF76398" w14:textId="6FEDA1E1" w:rsidR="00C774CA" w:rsidRPr="00C774CA" w:rsidRDefault="00C774CA" w:rsidP="00C774C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CONTRIBUTION</w:t>
            </w:r>
          </w:p>
        </w:tc>
      </w:tr>
      <w:tr w:rsidR="00C774CA" w14:paraId="6463DEE3" w14:textId="77777777" w:rsidTr="00A67977">
        <w:trPr>
          <w:cnfStyle w:val="000000100000" w:firstRow="0" w:lastRow="0" w:firstColumn="0" w:lastColumn="0" w:oddVBand="0" w:evenVBand="0" w:oddHBand="1" w:evenHBand="0" w:firstRowFirstColumn="0" w:firstRowLastColumn="0" w:lastRowFirstColumn="0" w:lastRowLastColumn="0"/>
          <w:trHeight w:val="1593"/>
        </w:trPr>
        <w:tc>
          <w:tcPr>
            <w:cnfStyle w:val="001000000000" w:firstRow="0" w:lastRow="0" w:firstColumn="1" w:lastColumn="0" w:oddVBand="0" w:evenVBand="0" w:oddHBand="0" w:evenHBand="0" w:firstRowFirstColumn="0" w:firstRowLastColumn="0" w:lastRowFirstColumn="0" w:lastRowLastColumn="0"/>
            <w:tcW w:w="3448" w:type="dxa"/>
          </w:tcPr>
          <w:p w14:paraId="1F4DBA2E" w14:textId="18E80051" w:rsidR="00C774CA" w:rsidRPr="00C774CA" w:rsidRDefault="00A67977" w:rsidP="00C774CA">
            <w:pPr>
              <w:spacing w:line="360" w:lineRule="auto"/>
              <w:jc w:val="center"/>
              <w:rPr>
                <w:rFonts w:ascii="Times New Roman" w:hAnsi="Times New Roman" w:cs="Times New Roman"/>
                <w:color w:val="000000" w:themeColor="text1"/>
              </w:rPr>
            </w:pPr>
            <w:r w:rsidRPr="00A67977">
              <w:rPr>
                <w:rFonts w:ascii="Times New Roman" w:hAnsi="Times New Roman" w:cs="Times New Roman"/>
                <w:color w:val="000000" w:themeColor="text1"/>
              </w:rPr>
              <w:t>10707395</w:t>
            </w:r>
          </w:p>
        </w:tc>
        <w:tc>
          <w:tcPr>
            <w:tcW w:w="3476" w:type="dxa"/>
          </w:tcPr>
          <w:p w14:paraId="03EC29F7" w14:textId="447C875F" w:rsidR="00C774CA" w:rsidRPr="00C774CA" w:rsidRDefault="00A67977" w:rsidP="00C774C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U W M N A</w:t>
            </w:r>
            <w:r w:rsidR="00D022A1">
              <w:rPr>
                <w:rFonts w:ascii="Times New Roman" w:hAnsi="Times New Roman" w:cs="Times New Roman"/>
                <w:color w:val="000000" w:themeColor="text1"/>
              </w:rPr>
              <w:t xml:space="preserve"> </w:t>
            </w:r>
            <w:proofErr w:type="spellStart"/>
            <w:r w:rsidR="00D022A1">
              <w:rPr>
                <w:rFonts w:ascii="Times New Roman" w:hAnsi="Times New Roman" w:cs="Times New Roman"/>
                <w:color w:val="000000" w:themeColor="text1"/>
              </w:rPr>
              <w:t>U</w:t>
            </w:r>
            <w:r w:rsidR="00D022A1" w:rsidRPr="00D022A1">
              <w:rPr>
                <w:rFonts w:ascii="Times New Roman" w:hAnsi="Times New Roman" w:cs="Times New Roman"/>
                <w:color w:val="000000" w:themeColor="text1"/>
              </w:rPr>
              <w:t>dakumbura</w:t>
            </w:r>
            <w:proofErr w:type="spellEnd"/>
          </w:p>
        </w:tc>
        <w:tc>
          <w:tcPr>
            <w:tcW w:w="3506" w:type="dxa"/>
          </w:tcPr>
          <w:p w14:paraId="1612A580" w14:textId="1687E1F3" w:rsidR="00C774CA" w:rsidRPr="00C774CA" w:rsidRDefault="00D022A1" w:rsidP="00C774C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Admin controls for doctor (Add doctor, update doctor, view doctor, delete doctor)</w:t>
            </w:r>
            <w:r w:rsidR="00EB4F77">
              <w:rPr>
                <w:rFonts w:ascii="Times New Roman" w:hAnsi="Times New Roman" w:cs="Times New Roman"/>
                <w:color w:val="000000" w:themeColor="text1"/>
              </w:rPr>
              <w:t>.</w:t>
            </w:r>
          </w:p>
        </w:tc>
      </w:tr>
      <w:tr w:rsidR="00A67977" w14:paraId="29DBE679" w14:textId="77777777" w:rsidTr="00A67977">
        <w:trPr>
          <w:trHeight w:val="1613"/>
        </w:trPr>
        <w:tc>
          <w:tcPr>
            <w:cnfStyle w:val="001000000000" w:firstRow="0" w:lastRow="0" w:firstColumn="1" w:lastColumn="0" w:oddVBand="0" w:evenVBand="0" w:oddHBand="0" w:evenHBand="0" w:firstRowFirstColumn="0" w:firstRowLastColumn="0" w:lastRowFirstColumn="0" w:lastRowLastColumn="0"/>
            <w:tcW w:w="3448" w:type="dxa"/>
          </w:tcPr>
          <w:p w14:paraId="666A9DED" w14:textId="2B40FCA2" w:rsidR="00A67977" w:rsidRPr="00C774CA" w:rsidRDefault="00A67977" w:rsidP="00A6797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10707385</w:t>
            </w:r>
          </w:p>
        </w:tc>
        <w:tc>
          <w:tcPr>
            <w:tcW w:w="3476" w:type="dxa"/>
          </w:tcPr>
          <w:p w14:paraId="233989C8" w14:textId="6D1A039E" w:rsidR="00A67977" w:rsidRPr="00C774CA" w:rsidRDefault="00A67977" w:rsidP="00A679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V P N Sulakshika</w:t>
            </w:r>
          </w:p>
        </w:tc>
        <w:tc>
          <w:tcPr>
            <w:tcW w:w="3506" w:type="dxa"/>
          </w:tcPr>
          <w:p w14:paraId="71677AB8" w14:textId="75F3DD26" w:rsidR="00A67977" w:rsidRPr="00C774CA" w:rsidRDefault="00D022A1" w:rsidP="00A679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Admin controls for patient (Add patient, update patient, view patient, delete patient)</w:t>
            </w:r>
            <w:r w:rsidR="00EB4F77">
              <w:rPr>
                <w:rFonts w:ascii="Times New Roman" w:hAnsi="Times New Roman" w:cs="Times New Roman"/>
                <w:color w:val="000000" w:themeColor="text1"/>
              </w:rPr>
              <w:t>.</w:t>
            </w:r>
          </w:p>
        </w:tc>
      </w:tr>
      <w:tr w:rsidR="00A67977" w14:paraId="12107DA8" w14:textId="77777777" w:rsidTr="00A67977">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3448" w:type="dxa"/>
          </w:tcPr>
          <w:p w14:paraId="74256CB9" w14:textId="48719EC2" w:rsidR="00A67977" w:rsidRPr="00C774CA" w:rsidRDefault="00A67977" w:rsidP="00A6797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10707241</w:t>
            </w:r>
          </w:p>
        </w:tc>
        <w:tc>
          <w:tcPr>
            <w:tcW w:w="3476" w:type="dxa"/>
          </w:tcPr>
          <w:p w14:paraId="5AC8DAF5" w14:textId="55C10FE9" w:rsidR="00A67977" w:rsidRPr="00C774CA" w:rsidRDefault="00A67977" w:rsidP="00A67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H S </w:t>
            </w:r>
            <w:proofErr w:type="spellStart"/>
            <w:r>
              <w:rPr>
                <w:rFonts w:ascii="Times New Roman" w:hAnsi="Times New Roman" w:cs="Times New Roman"/>
                <w:color w:val="000000" w:themeColor="text1"/>
              </w:rPr>
              <w:t>Kaushalya</w:t>
            </w:r>
            <w:proofErr w:type="spellEnd"/>
          </w:p>
        </w:tc>
        <w:tc>
          <w:tcPr>
            <w:tcW w:w="3506" w:type="dxa"/>
          </w:tcPr>
          <w:p w14:paraId="6684DC9E" w14:textId="2918E64D" w:rsidR="00A67977" w:rsidRPr="00C774CA" w:rsidRDefault="00D022A1" w:rsidP="00A67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Patient register, patient making appointments</w:t>
            </w:r>
            <w:r w:rsidR="00EB4F77">
              <w:rPr>
                <w:rFonts w:ascii="Times New Roman" w:hAnsi="Times New Roman" w:cs="Times New Roman"/>
                <w:color w:val="000000" w:themeColor="text1"/>
              </w:rPr>
              <w:t>.</w:t>
            </w:r>
          </w:p>
        </w:tc>
      </w:tr>
      <w:tr w:rsidR="00A67977" w14:paraId="5594DECA" w14:textId="77777777" w:rsidTr="00A67977">
        <w:trPr>
          <w:trHeight w:val="1523"/>
        </w:trPr>
        <w:tc>
          <w:tcPr>
            <w:cnfStyle w:val="001000000000" w:firstRow="0" w:lastRow="0" w:firstColumn="1" w:lastColumn="0" w:oddVBand="0" w:evenVBand="0" w:oddHBand="0" w:evenHBand="0" w:firstRowFirstColumn="0" w:firstRowLastColumn="0" w:lastRowFirstColumn="0" w:lastRowLastColumn="0"/>
            <w:tcW w:w="3448" w:type="dxa"/>
          </w:tcPr>
          <w:p w14:paraId="1DB14ADC" w14:textId="609EB1DD" w:rsidR="00A67977" w:rsidRPr="00C774CA" w:rsidRDefault="00A67977" w:rsidP="00A6797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10707</w:t>
            </w:r>
            <w:r w:rsidR="00D022A1">
              <w:rPr>
                <w:rFonts w:ascii="Times New Roman" w:hAnsi="Times New Roman" w:cs="Times New Roman"/>
                <w:color w:val="000000" w:themeColor="text1"/>
              </w:rPr>
              <w:t>372</w:t>
            </w:r>
          </w:p>
        </w:tc>
        <w:tc>
          <w:tcPr>
            <w:tcW w:w="3476" w:type="dxa"/>
          </w:tcPr>
          <w:p w14:paraId="35918F92" w14:textId="324FAC28" w:rsidR="00A67977" w:rsidRPr="00C774CA" w:rsidRDefault="00A67977" w:rsidP="00A679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P D S </w:t>
            </w:r>
            <w:proofErr w:type="spellStart"/>
            <w:r>
              <w:rPr>
                <w:rFonts w:ascii="Times New Roman" w:hAnsi="Times New Roman" w:cs="Times New Roman"/>
                <w:color w:val="000000" w:themeColor="text1"/>
              </w:rPr>
              <w:t>Sigera</w:t>
            </w:r>
            <w:proofErr w:type="spellEnd"/>
          </w:p>
        </w:tc>
        <w:tc>
          <w:tcPr>
            <w:tcW w:w="3506" w:type="dxa"/>
          </w:tcPr>
          <w:p w14:paraId="2C3DAFFA" w14:textId="4A909E62" w:rsidR="00A67977" w:rsidRPr="00C774CA" w:rsidRDefault="00D022A1" w:rsidP="00A679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Update doctor profile</w:t>
            </w:r>
            <w:r w:rsidR="00EB4F77">
              <w:rPr>
                <w:rFonts w:ascii="Times New Roman" w:hAnsi="Times New Roman" w:cs="Times New Roman"/>
                <w:color w:val="000000" w:themeColor="text1"/>
              </w:rPr>
              <w:t>, patient profile.</w:t>
            </w:r>
          </w:p>
        </w:tc>
      </w:tr>
      <w:tr w:rsidR="00A67977" w14:paraId="59447BAF" w14:textId="77777777" w:rsidTr="00A67977">
        <w:trPr>
          <w:cnfStyle w:val="000000100000" w:firstRow="0" w:lastRow="0" w:firstColumn="0" w:lastColumn="0" w:oddVBand="0" w:evenVBand="0" w:oddHBand="1" w:evenHBand="0" w:firstRowFirstColumn="0" w:firstRowLastColumn="0" w:lastRowFirstColumn="0" w:lastRowLastColumn="0"/>
          <w:trHeight w:val="1883"/>
        </w:trPr>
        <w:tc>
          <w:tcPr>
            <w:cnfStyle w:val="001000000000" w:firstRow="0" w:lastRow="0" w:firstColumn="1" w:lastColumn="0" w:oddVBand="0" w:evenVBand="0" w:oddHBand="0" w:evenHBand="0" w:firstRowFirstColumn="0" w:firstRowLastColumn="0" w:lastRowFirstColumn="0" w:lastRowLastColumn="0"/>
            <w:tcW w:w="3448" w:type="dxa"/>
          </w:tcPr>
          <w:p w14:paraId="4B33C479" w14:textId="4D3C0C5F" w:rsidR="00A67977" w:rsidRPr="00C774CA" w:rsidRDefault="00A67977" w:rsidP="00A67977">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10707</w:t>
            </w:r>
            <w:r w:rsidR="007A0BA3">
              <w:rPr>
                <w:rFonts w:ascii="Times New Roman" w:hAnsi="Times New Roman" w:cs="Times New Roman"/>
                <w:color w:val="000000" w:themeColor="text1"/>
              </w:rPr>
              <w:t>126</w:t>
            </w:r>
          </w:p>
        </w:tc>
        <w:tc>
          <w:tcPr>
            <w:tcW w:w="3476" w:type="dxa"/>
          </w:tcPr>
          <w:p w14:paraId="1C052EAD" w14:textId="6D17C86C" w:rsidR="00A67977" w:rsidRPr="002E15CE" w:rsidRDefault="00A67977" w:rsidP="00A67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D S L </w:t>
            </w:r>
            <w:proofErr w:type="spellStart"/>
            <w:r>
              <w:rPr>
                <w:rFonts w:ascii="Times New Roman" w:hAnsi="Times New Roman" w:cs="Times New Roman"/>
                <w:color w:val="000000" w:themeColor="text1"/>
              </w:rPr>
              <w:t>Akbo</w:t>
            </w:r>
            <w:proofErr w:type="spellEnd"/>
          </w:p>
        </w:tc>
        <w:tc>
          <w:tcPr>
            <w:tcW w:w="3506" w:type="dxa"/>
          </w:tcPr>
          <w:p w14:paraId="5FCBAB3F" w14:textId="77777777" w:rsidR="0015206F" w:rsidRDefault="0015206F" w:rsidP="0015206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Admin login, </w:t>
            </w:r>
          </w:p>
          <w:p w14:paraId="0DDC58B9" w14:textId="7E68D387" w:rsidR="0015206F" w:rsidRPr="00C774CA" w:rsidRDefault="0015206F" w:rsidP="0015206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Database</w:t>
            </w:r>
            <w:r w:rsidR="00EB4F77">
              <w:rPr>
                <w:rFonts w:ascii="Times New Roman" w:hAnsi="Times New Roman" w:cs="Times New Roman"/>
                <w:color w:val="000000" w:themeColor="text1"/>
              </w:rPr>
              <w:t>.</w:t>
            </w:r>
          </w:p>
        </w:tc>
      </w:tr>
    </w:tbl>
    <w:p w14:paraId="60783840" w14:textId="39974DD9" w:rsidR="0096060A" w:rsidRDefault="0096060A" w:rsidP="005F71CB"/>
    <w:p w14:paraId="7C924AB5" w14:textId="31BBFEC1" w:rsidR="0096060A" w:rsidRDefault="0096060A" w:rsidP="005F71CB"/>
    <w:p w14:paraId="76568C9E" w14:textId="2337EB33" w:rsidR="0096060A" w:rsidRDefault="0096060A" w:rsidP="005F71CB"/>
    <w:p w14:paraId="3346D786" w14:textId="77777777" w:rsidR="0096060A" w:rsidRDefault="0096060A" w:rsidP="005F71CB"/>
    <w:p w14:paraId="6B00F1DD" w14:textId="77777777" w:rsidR="0096060A" w:rsidRDefault="0096060A" w:rsidP="005F71CB"/>
    <w:p w14:paraId="2064785F" w14:textId="13D06CA9" w:rsidR="005F71CB" w:rsidRPr="005F71CB" w:rsidRDefault="005F71CB" w:rsidP="005F71CB">
      <w:pPr>
        <w:pStyle w:val="Heading1"/>
        <w:rPr>
          <w:rFonts w:ascii="Times New Roman" w:hAnsi="Times New Roman" w:cs="Times New Roman"/>
          <w:sz w:val="56"/>
          <w:szCs w:val="56"/>
        </w:rPr>
      </w:pPr>
      <w:bookmarkStart w:id="6" w:name="_Toc70516827"/>
      <w:r w:rsidRPr="005F71CB">
        <w:rPr>
          <w:rFonts w:ascii="Times New Roman" w:hAnsi="Times New Roman" w:cs="Times New Roman"/>
          <w:sz w:val="56"/>
          <w:szCs w:val="56"/>
        </w:rPr>
        <w:t>CONCLUSION</w:t>
      </w:r>
      <w:bookmarkEnd w:id="6"/>
    </w:p>
    <w:p w14:paraId="19F717F1" w14:textId="375E2D27" w:rsidR="008F623F" w:rsidRPr="00B66045" w:rsidRDefault="008F623F" w:rsidP="00B66045">
      <w:pPr>
        <w:spacing w:line="360" w:lineRule="auto"/>
        <w:ind w:left="1440" w:right="900"/>
        <w:jc w:val="both"/>
        <w:rPr>
          <w:rFonts w:ascii="Times New Roman" w:hAnsi="Times New Roman" w:cs="Times New Roman"/>
        </w:rPr>
      </w:pPr>
    </w:p>
    <w:p w14:paraId="32F6F847" w14:textId="10AD408B" w:rsidR="008F623F" w:rsidRPr="00B66045" w:rsidRDefault="008F623F" w:rsidP="00B66045">
      <w:pPr>
        <w:spacing w:line="360" w:lineRule="auto"/>
        <w:ind w:left="1440" w:right="900"/>
        <w:jc w:val="both"/>
        <w:rPr>
          <w:rFonts w:ascii="Times New Roman" w:hAnsi="Times New Roman" w:cs="Times New Roman"/>
        </w:rPr>
      </w:pPr>
    </w:p>
    <w:p w14:paraId="72F43D84" w14:textId="77777777" w:rsidR="00B66045" w:rsidRPr="00B66045" w:rsidRDefault="00B66045" w:rsidP="00B66045">
      <w:pPr>
        <w:pStyle w:val="ListParagraph"/>
        <w:numPr>
          <w:ilvl w:val="0"/>
          <w:numId w:val="2"/>
        </w:numPr>
        <w:spacing w:line="360" w:lineRule="auto"/>
        <w:ind w:left="1440" w:right="900"/>
        <w:jc w:val="both"/>
        <w:rPr>
          <w:rFonts w:ascii="Times New Roman" w:hAnsi="Times New Roman" w:cs="Times New Roman"/>
        </w:rPr>
      </w:pPr>
      <w:r w:rsidRPr="00B66045">
        <w:rPr>
          <w:rFonts w:ascii="Times New Roman" w:hAnsi="Times New Roman" w:cs="Times New Roman"/>
        </w:rPr>
        <w:t>As we have discussed above that is the overall idea of the project and what it does. Any further alterations and adding can be done to the project but we just showed the basic functions that can be done in our hospital management system.</w:t>
      </w:r>
    </w:p>
    <w:p w14:paraId="0D24F3EA" w14:textId="4B395EBC" w:rsidR="00B66045" w:rsidRPr="00B66045" w:rsidRDefault="00B66045" w:rsidP="00B66045">
      <w:pPr>
        <w:spacing w:line="360" w:lineRule="auto"/>
        <w:ind w:left="1440" w:right="900"/>
        <w:jc w:val="both"/>
        <w:rPr>
          <w:rFonts w:ascii="Times New Roman" w:hAnsi="Times New Roman" w:cs="Times New Roman"/>
        </w:rPr>
      </w:pPr>
      <w:r w:rsidRPr="00B66045">
        <w:rPr>
          <w:rFonts w:ascii="Times New Roman" w:hAnsi="Times New Roman" w:cs="Times New Roman"/>
        </w:rPr>
        <w:t xml:space="preserve"> </w:t>
      </w:r>
    </w:p>
    <w:p w14:paraId="5DAE0869" w14:textId="77777777" w:rsidR="00B66045" w:rsidRPr="00B66045" w:rsidRDefault="00B66045" w:rsidP="00B66045">
      <w:pPr>
        <w:pStyle w:val="ListParagraph"/>
        <w:numPr>
          <w:ilvl w:val="0"/>
          <w:numId w:val="2"/>
        </w:numPr>
        <w:spacing w:line="360" w:lineRule="auto"/>
        <w:ind w:left="1440" w:right="900"/>
        <w:jc w:val="both"/>
        <w:rPr>
          <w:rFonts w:ascii="Times New Roman" w:hAnsi="Times New Roman" w:cs="Times New Roman"/>
        </w:rPr>
      </w:pPr>
      <w:r w:rsidRPr="00B66045">
        <w:rPr>
          <w:rFonts w:ascii="Times New Roman" w:hAnsi="Times New Roman" w:cs="Times New Roman"/>
        </w:rPr>
        <w:t xml:space="preserve">As in conclusion we would like to say that we gained lot of experience when building this site like how to work with servlets and the linkages of different java pages, JSP and more, specially how to work in a team. Also, we would like to thank our module leader Mr. </w:t>
      </w:r>
      <w:proofErr w:type="spellStart"/>
      <w:r w:rsidRPr="00B66045">
        <w:rPr>
          <w:rFonts w:ascii="Times New Roman" w:hAnsi="Times New Roman" w:cs="Times New Roman"/>
        </w:rPr>
        <w:t>Kanneka</w:t>
      </w:r>
      <w:proofErr w:type="spellEnd"/>
      <w:r w:rsidRPr="00B66045">
        <w:rPr>
          <w:rFonts w:ascii="Times New Roman" w:hAnsi="Times New Roman" w:cs="Times New Roman"/>
        </w:rPr>
        <w:t xml:space="preserve"> </w:t>
      </w:r>
      <w:proofErr w:type="spellStart"/>
      <w:r w:rsidRPr="00B66045">
        <w:rPr>
          <w:rFonts w:ascii="Times New Roman" w:hAnsi="Times New Roman" w:cs="Times New Roman"/>
        </w:rPr>
        <w:t>Vidanage</w:t>
      </w:r>
      <w:proofErr w:type="spellEnd"/>
      <w:r w:rsidRPr="00B66045">
        <w:rPr>
          <w:rFonts w:ascii="Times New Roman" w:hAnsi="Times New Roman" w:cs="Times New Roman"/>
        </w:rPr>
        <w:t xml:space="preserve"> who gave us this project which tend us to think in different areas and which improved our coding knowledge as well. We faced lot of challenges while making this project, but we think as a team we have achieved that task well and made this project a success as expected. </w:t>
      </w:r>
    </w:p>
    <w:p w14:paraId="4CA742C7" w14:textId="0735145B" w:rsidR="008F623F" w:rsidRPr="00B66045" w:rsidRDefault="008F623F" w:rsidP="00B66045">
      <w:pPr>
        <w:spacing w:line="360" w:lineRule="auto"/>
        <w:ind w:left="1440" w:right="900"/>
        <w:jc w:val="both"/>
        <w:rPr>
          <w:rFonts w:ascii="Times New Roman" w:hAnsi="Times New Roman" w:cs="Times New Roman"/>
        </w:rPr>
      </w:pPr>
    </w:p>
    <w:p w14:paraId="399FC715" w14:textId="6848EC7E" w:rsidR="008F623F" w:rsidRPr="00B66045" w:rsidRDefault="008F623F" w:rsidP="00B66045">
      <w:pPr>
        <w:spacing w:line="360" w:lineRule="auto"/>
        <w:ind w:left="1440" w:right="900"/>
        <w:jc w:val="both"/>
        <w:rPr>
          <w:rFonts w:ascii="Times New Roman" w:hAnsi="Times New Roman" w:cs="Times New Roman"/>
        </w:rPr>
      </w:pPr>
    </w:p>
    <w:p w14:paraId="7CAB14D3" w14:textId="4A4AD3CB" w:rsidR="008F623F" w:rsidRPr="00B66045" w:rsidRDefault="008F623F" w:rsidP="00B66045">
      <w:pPr>
        <w:spacing w:line="360" w:lineRule="auto"/>
        <w:ind w:left="1440" w:right="900"/>
        <w:jc w:val="both"/>
        <w:rPr>
          <w:rFonts w:ascii="Times New Roman" w:hAnsi="Times New Roman" w:cs="Times New Roman"/>
        </w:rPr>
      </w:pPr>
    </w:p>
    <w:p w14:paraId="33ABF760" w14:textId="673DF58A" w:rsidR="008F623F" w:rsidRDefault="008F623F"/>
    <w:p w14:paraId="4F019CE7" w14:textId="0BED27BB" w:rsidR="008F623F" w:rsidRDefault="008F623F"/>
    <w:p w14:paraId="2419F44C" w14:textId="12BDC667" w:rsidR="008F623F" w:rsidRDefault="008F623F"/>
    <w:p w14:paraId="15711924" w14:textId="2EDE24A4" w:rsidR="008F623F" w:rsidRDefault="008F623F"/>
    <w:p w14:paraId="1B3061A6" w14:textId="2A1EEE61" w:rsidR="008F623F" w:rsidRDefault="008F623F"/>
    <w:p w14:paraId="7FABC73E" w14:textId="7C0784B7" w:rsidR="008F623F" w:rsidRDefault="008F623F"/>
    <w:p w14:paraId="477B4F99" w14:textId="60A988CE" w:rsidR="008F623F" w:rsidRDefault="008F623F"/>
    <w:p w14:paraId="62F23A13" w14:textId="01AAD2AF" w:rsidR="008F623F" w:rsidRDefault="008F623F"/>
    <w:p w14:paraId="116126A5" w14:textId="57143BB8" w:rsidR="008F623F" w:rsidRDefault="008F623F"/>
    <w:p w14:paraId="3E43E007" w14:textId="4CF652BF" w:rsidR="008F623F" w:rsidRDefault="008F623F"/>
    <w:p w14:paraId="20D139F0" w14:textId="15A869C8" w:rsidR="008F623F" w:rsidRDefault="008F623F"/>
    <w:p w14:paraId="78EEDCF8" w14:textId="7EA00296" w:rsidR="008F623F" w:rsidRDefault="008F623F"/>
    <w:p w14:paraId="5B90354B" w14:textId="46596160" w:rsidR="008F623F" w:rsidRDefault="008F623F"/>
    <w:p w14:paraId="2D093286" w14:textId="09E6C1F1" w:rsidR="008F623F" w:rsidRDefault="008F623F"/>
    <w:p w14:paraId="4D6AF98A" w14:textId="0A992C54" w:rsidR="008F623F" w:rsidRDefault="008F623F"/>
    <w:p w14:paraId="7BD4DBC3" w14:textId="2A7EE45E" w:rsidR="008F623F" w:rsidRDefault="008F623F"/>
    <w:p w14:paraId="01233156" w14:textId="15881568" w:rsidR="008F623F" w:rsidRDefault="008F623F"/>
    <w:p w14:paraId="13791E82" w14:textId="77777777" w:rsidR="00E107D9" w:rsidRDefault="00E107D9"/>
    <w:p w14:paraId="2D418A22" w14:textId="330187F0" w:rsidR="008F623F" w:rsidRDefault="008F623F"/>
    <w:p w14:paraId="788F537E" w14:textId="344A3A16" w:rsidR="008F623F" w:rsidRDefault="008F623F"/>
    <w:p w14:paraId="1EA32481" w14:textId="73BC196A" w:rsidR="00FD166D" w:rsidRDefault="00FD166D"/>
    <w:p w14:paraId="1227EC53" w14:textId="20A1E686" w:rsidR="00FD166D" w:rsidRDefault="00FD166D"/>
    <w:p w14:paraId="7E156942" w14:textId="16740D3A" w:rsidR="00FD166D" w:rsidRDefault="00FD166D"/>
    <w:p w14:paraId="7D2C3478" w14:textId="23E5EDF6" w:rsidR="00FD166D" w:rsidRDefault="00FD166D"/>
    <w:p w14:paraId="46E6AE57" w14:textId="77777777" w:rsidR="00FD166D" w:rsidRDefault="00FD166D"/>
    <w:p w14:paraId="1483CD06" w14:textId="4CEDC07F" w:rsidR="008F623F" w:rsidRDefault="00E107D9">
      <w:r w:rsidRPr="00893EBE">
        <w:rPr>
          <w:noProof/>
          <w:color w:val="000000" w:themeColor="text1"/>
        </w:rPr>
        <mc:AlternateContent>
          <mc:Choice Requires="wps">
            <w:drawing>
              <wp:anchor distT="0" distB="0" distL="114300" distR="114300" simplePos="0" relativeHeight="251665408" behindDoc="0" locked="0" layoutInCell="1" allowOverlap="1" wp14:anchorId="11D84C68" wp14:editId="3202BD41">
                <wp:simplePos x="0" y="0"/>
                <wp:positionH relativeFrom="page">
                  <wp:posOffset>1047750</wp:posOffset>
                </wp:positionH>
                <wp:positionV relativeFrom="paragraph">
                  <wp:posOffset>5080</wp:posOffset>
                </wp:positionV>
                <wp:extent cx="5326380" cy="5829300"/>
                <wp:effectExtent l="0" t="0" r="26670" b="19050"/>
                <wp:wrapNone/>
                <wp:docPr id="16" name="Scroll: Vertical 16"/>
                <wp:cNvGraphicFramePr/>
                <a:graphic xmlns:a="http://schemas.openxmlformats.org/drawingml/2006/main">
                  <a:graphicData uri="http://schemas.microsoft.com/office/word/2010/wordprocessingShape">
                    <wps:wsp>
                      <wps:cNvSpPr/>
                      <wps:spPr>
                        <a:xfrm>
                          <a:off x="0" y="0"/>
                          <a:ext cx="5326380" cy="5829300"/>
                        </a:xfrm>
                        <a:prstGeom prst="verticalScroll">
                          <a:avLst/>
                        </a:prstGeom>
                        <a:solidFill>
                          <a:schemeClr val="bg1">
                            <a:lumMod val="95000"/>
                          </a:schemeClr>
                        </a:solidFill>
                        <a:ln w="25400" cap="flat">
                          <a:solidFill>
                            <a:schemeClr val="tx1">
                              <a:lumMod val="85000"/>
                              <a:lumOff val="1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B4C1C"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6" o:spid="_x0000_s1026" type="#_x0000_t97" style="position:absolute;margin-left:82.5pt;margin-top:.4pt;width:419.4pt;height:45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" fillcolor="#f2f2f2 [3052]" strokecolor="#272727 [2749]" strokeweight="2pt">
                <v:stroke miterlimit="4" joinstyle="miter"/>
                <v:textbox inset="3pt,3pt,3pt,3pt"/>
                <w10:wrap anchorx="page"/>
              </v:shape>
            </w:pict>
          </mc:Fallback>
        </mc:AlternateContent>
      </w:r>
    </w:p>
    <w:p w14:paraId="4F7F35C4" w14:textId="53233D91" w:rsidR="008F623F" w:rsidRDefault="008F623F"/>
    <w:p w14:paraId="1CEE3468" w14:textId="4E92BB2B" w:rsidR="008F623F" w:rsidRDefault="008F623F"/>
    <w:p w14:paraId="061134FD" w14:textId="0F1E241D" w:rsidR="008F623F" w:rsidRDefault="008F623F"/>
    <w:p w14:paraId="442833D3" w14:textId="55590064" w:rsidR="008F623F" w:rsidRDefault="008F623F"/>
    <w:p w14:paraId="5270D4E4" w14:textId="3FCD0649" w:rsidR="008F623F" w:rsidRDefault="008F623F"/>
    <w:p w14:paraId="2CF26B7F" w14:textId="26E08D7D" w:rsidR="008F623F" w:rsidRDefault="008F623F"/>
    <w:p w14:paraId="46D02788" w14:textId="6C8C6282" w:rsidR="008F623F" w:rsidRDefault="00E107D9">
      <w:r>
        <w:rPr>
          <w:noProof/>
        </w:rPr>
        <mc:AlternateContent>
          <mc:Choice Requires="wps">
            <w:drawing>
              <wp:anchor distT="0" distB="0" distL="114300" distR="114300" simplePos="0" relativeHeight="251666432" behindDoc="0" locked="0" layoutInCell="1" allowOverlap="1" wp14:anchorId="24D85087" wp14:editId="60ABFE93">
                <wp:simplePos x="0" y="0"/>
                <wp:positionH relativeFrom="margin">
                  <wp:align>center</wp:align>
                </wp:positionH>
                <wp:positionV relativeFrom="paragraph">
                  <wp:posOffset>16510</wp:posOffset>
                </wp:positionV>
                <wp:extent cx="2560320" cy="192819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560320" cy="192819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368929E" w14:textId="45875108" w:rsidR="00893EBE" w:rsidRDefault="00893EBE" w:rsidP="00893EBE">
                            <w:pPr>
                              <w:pStyle w:val="Heading1"/>
                              <w:rPr>
                                <w:sz w:val="120"/>
                                <w:szCs w:val="120"/>
                              </w:rPr>
                            </w:pPr>
                            <w:bookmarkStart w:id="7" w:name="_Toc70516828"/>
                            <w:r w:rsidRPr="00893EBE">
                              <w:rPr>
                                <w:sz w:val="120"/>
                                <w:szCs w:val="120"/>
                              </w:rPr>
                              <w:t>THANK YOU</w:t>
                            </w:r>
                            <w:r>
                              <w:rPr>
                                <w:sz w:val="120"/>
                                <w:szCs w:val="120"/>
                              </w:rPr>
                              <w:t>!</w:t>
                            </w:r>
                            <w:bookmarkEnd w:id="7"/>
                          </w:p>
                          <w:p w14:paraId="733C85E1" w14:textId="73E9111B" w:rsidR="00E107D9" w:rsidRDefault="00E107D9" w:rsidP="00E107D9"/>
                          <w:p w14:paraId="4F422920" w14:textId="14016B8F" w:rsidR="00E107D9" w:rsidRPr="00E107D9" w:rsidRDefault="00E107D9" w:rsidP="00E107D9">
                            <w:r w:rsidRPr="00E107D9">
                              <w:rPr>
                                <w:noProof/>
                              </w:rPr>
                              <w:drawing>
                                <wp:inline distT="0" distB="0" distL="0" distR="0" wp14:anchorId="30DEA388" wp14:editId="7318A867">
                                  <wp:extent cx="1924050" cy="1685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1685925"/>
                                          </a:xfrm>
                                          <a:prstGeom prst="rect">
                                            <a:avLst/>
                                          </a:prstGeom>
                                          <a:noFill/>
                                          <a:ln>
                                            <a:noFill/>
                                          </a:ln>
                                        </pic:spPr>
                                      </pic:pic>
                                    </a:graphicData>
                                  </a:graphic>
                                </wp:inline>
                              </w:drawing>
                            </w:r>
                          </w:p>
                          <w:p w14:paraId="2D5A2312" w14:textId="77777777" w:rsidR="00893EBE" w:rsidRDefault="00893EBE" w:rsidP="00893EBE">
                            <w:pPr>
                              <w:jc w:val="cente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D85087" id="_x0000_t202" coordsize="21600,21600" o:spt="202" path="m,l,21600r21600,l21600,xe">
                <v:stroke joinstyle="miter"/>
                <v:path gradientshapeok="t" o:connecttype="rect"/>
              </v:shapetype>
              <v:shape id="Text Box 18" o:spid="_x0000_s1026" type="#_x0000_t202" style="position:absolute;margin-left:0;margin-top:1.3pt;width:201.6pt;height:151.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" filled="f" stroked="f" strokeweight="1pt">
                <v:stroke miterlimit="4"/>
                <v:textbox inset="4pt,4pt,4pt,4pt">
                  <w:txbxContent>
                    <w:p w14:paraId="5368929E" w14:textId="45875108" w:rsidR="00893EBE" w:rsidRDefault="00893EBE" w:rsidP="00893EBE">
                      <w:pPr>
                        <w:pStyle w:val="Heading1"/>
                        <w:rPr>
                          <w:sz w:val="120"/>
                          <w:szCs w:val="120"/>
                        </w:rPr>
                      </w:pPr>
                      <w:bookmarkStart w:id="8" w:name="_Toc70516828"/>
                      <w:r w:rsidRPr="00893EBE">
                        <w:rPr>
                          <w:sz w:val="120"/>
                          <w:szCs w:val="120"/>
                        </w:rPr>
                        <w:t>THANK YOU</w:t>
                      </w:r>
                      <w:r>
                        <w:rPr>
                          <w:sz w:val="120"/>
                          <w:szCs w:val="120"/>
                        </w:rPr>
                        <w:t>!</w:t>
                      </w:r>
                      <w:bookmarkEnd w:id="8"/>
                    </w:p>
                    <w:p w14:paraId="733C85E1" w14:textId="73E9111B" w:rsidR="00E107D9" w:rsidRDefault="00E107D9" w:rsidP="00E107D9"/>
                    <w:p w14:paraId="4F422920" w14:textId="14016B8F" w:rsidR="00E107D9" w:rsidRPr="00E107D9" w:rsidRDefault="00E107D9" w:rsidP="00E107D9">
                      <w:r w:rsidRPr="00E107D9">
                        <w:rPr>
                          <w:noProof/>
                        </w:rPr>
                        <w:drawing>
                          <wp:inline distT="0" distB="0" distL="0" distR="0" wp14:anchorId="30DEA388" wp14:editId="7318A867">
                            <wp:extent cx="1924050" cy="1685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1685925"/>
                                    </a:xfrm>
                                    <a:prstGeom prst="rect">
                                      <a:avLst/>
                                    </a:prstGeom>
                                    <a:noFill/>
                                    <a:ln>
                                      <a:noFill/>
                                    </a:ln>
                                  </pic:spPr>
                                </pic:pic>
                              </a:graphicData>
                            </a:graphic>
                          </wp:inline>
                        </w:drawing>
                      </w:r>
                    </w:p>
                    <w:p w14:paraId="2D5A2312" w14:textId="77777777" w:rsidR="00893EBE" w:rsidRDefault="00893EBE" w:rsidP="00893EBE">
                      <w:pPr>
                        <w:jc w:val="center"/>
                      </w:pPr>
                    </w:p>
                  </w:txbxContent>
                </v:textbox>
                <w10:wrap anchorx="margin"/>
              </v:shape>
            </w:pict>
          </mc:Fallback>
        </mc:AlternateContent>
      </w:r>
    </w:p>
    <w:p w14:paraId="42D6DF8F" w14:textId="484B5C06" w:rsidR="008F623F" w:rsidRDefault="008F623F"/>
    <w:p w14:paraId="0E161B50" w14:textId="43E2C5D0" w:rsidR="008F623F" w:rsidRDefault="008F623F"/>
    <w:p w14:paraId="2521902F" w14:textId="13A5227C" w:rsidR="008F623F" w:rsidRDefault="008F623F"/>
    <w:p w14:paraId="4128B1FF" w14:textId="041DBF3A" w:rsidR="008F623F" w:rsidRDefault="008F623F"/>
    <w:p w14:paraId="0C016C58" w14:textId="1732A50C" w:rsidR="008F623F" w:rsidRDefault="008F623F"/>
    <w:p w14:paraId="0CF280A6" w14:textId="472FD665" w:rsidR="00B30E9A" w:rsidRDefault="00B30E9A"/>
    <w:p w14:paraId="624A8019" w14:textId="77777777" w:rsidR="00082640" w:rsidRDefault="00082640"/>
    <w:p w14:paraId="5C44653A" w14:textId="416CF216" w:rsidR="008F623F" w:rsidRDefault="008F623F"/>
    <w:p w14:paraId="71E8329D" w14:textId="19374FB0" w:rsidR="008F623F" w:rsidRDefault="008F623F"/>
    <w:p w14:paraId="0A9345E2" w14:textId="62F68229" w:rsidR="008F623F" w:rsidRDefault="008F623F"/>
    <w:p w14:paraId="67BB52B6" w14:textId="62BABBF3" w:rsidR="008F623F" w:rsidRDefault="008F623F"/>
    <w:p w14:paraId="5B4C5309" w14:textId="30C94434" w:rsidR="008F623F" w:rsidRDefault="00FD166D">
      <w:r>
        <w:rPr>
          <w:noProof/>
        </w:rPr>
        <mc:AlternateContent>
          <mc:Choice Requires="wps">
            <w:drawing>
              <wp:anchor distT="0" distB="0" distL="114300" distR="114300" simplePos="0" relativeHeight="251669504" behindDoc="0" locked="0" layoutInCell="1" allowOverlap="1" wp14:anchorId="79AD37F6" wp14:editId="63859309">
                <wp:simplePos x="0" y="0"/>
                <wp:positionH relativeFrom="column">
                  <wp:posOffset>2324100</wp:posOffset>
                </wp:positionH>
                <wp:positionV relativeFrom="paragraph">
                  <wp:posOffset>94615</wp:posOffset>
                </wp:positionV>
                <wp:extent cx="2105025" cy="16859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105025" cy="16859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56907F4" w14:textId="1C6C2DFD" w:rsidR="00FD166D" w:rsidRDefault="00FD166D">
                            <w:r>
                              <w:rPr>
                                <w:noProof/>
                              </w:rPr>
                              <w:drawing>
                                <wp:inline distT="0" distB="0" distL="0" distR="0" wp14:anchorId="7D2D07B1" wp14:editId="438D07C3">
                                  <wp:extent cx="1923554" cy="1685925"/>
                                  <wp:effectExtent l="0" t="0" r="0"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72383" cy="1728721"/>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9AD37F6" id="Text Box 1" o:spid="_x0000_s1027" type="#_x0000_t202" style="position:absolute;margin-left:183pt;margin-top:7.45pt;width:165.75pt;height:132.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" filled="f" stroked="f" strokeweight="1pt">
                <v:stroke miterlimit="4"/>
                <v:textbox style="mso-fit-shape-to-text:t" inset="4pt,4pt,4pt,4pt">
                  <w:txbxContent>
                    <w:p w14:paraId="256907F4" w14:textId="1C6C2DFD" w:rsidR="00FD166D" w:rsidRDefault="00FD166D">
                      <w:r>
                        <w:rPr>
                          <w:noProof/>
                        </w:rPr>
                        <w:drawing>
                          <wp:inline distT="0" distB="0" distL="0" distR="0" wp14:anchorId="7D2D07B1" wp14:editId="438D07C3">
                            <wp:extent cx="1923554" cy="1685925"/>
                            <wp:effectExtent l="0" t="0" r="0"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72383" cy="1728721"/>
                                    </a:xfrm>
                                    <a:prstGeom prst="rect">
                                      <a:avLst/>
                                    </a:prstGeom>
                                  </pic:spPr>
                                </pic:pic>
                              </a:graphicData>
                            </a:graphic>
                          </wp:inline>
                        </w:drawing>
                      </w:r>
                    </w:p>
                  </w:txbxContent>
                </v:textbox>
              </v:shape>
            </w:pict>
          </mc:Fallback>
        </mc:AlternateContent>
      </w:r>
    </w:p>
    <w:p w14:paraId="7F30BF27" w14:textId="2C15A3FF" w:rsidR="008F623F" w:rsidRDefault="008F623F"/>
    <w:p w14:paraId="16B44FA0" w14:textId="228A1E1D" w:rsidR="008F623F" w:rsidRDefault="008F623F"/>
    <w:p w14:paraId="4E79898E" w14:textId="2D265241" w:rsidR="008F623F" w:rsidRDefault="008F623F"/>
    <w:p w14:paraId="68ACB2D3" w14:textId="5B7AFD85" w:rsidR="00893EBE" w:rsidRPr="00893EBE" w:rsidRDefault="00893EBE" w:rsidP="00893EBE"/>
    <w:p w14:paraId="15DBD69D" w14:textId="416687D4" w:rsidR="00893EBE" w:rsidRPr="00893EBE" w:rsidRDefault="00893EBE" w:rsidP="00893EBE"/>
    <w:p w14:paraId="7B082E08" w14:textId="0F19D1A5" w:rsidR="00893EBE" w:rsidRPr="00893EBE" w:rsidRDefault="00893EBE" w:rsidP="00893EBE"/>
    <w:p w14:paraId="7E843C0E" w14:textId="3200E7E9" w:rsidR="00893EBE" w:rsidRPr="00893EBE" w:rsidRDefault="00893EBE" w:rsidP="00893EBE"/>
    <w:p w14:paraId="67CDB52D" w14:textId="7A53926A" w:rsidR="00893EBE" w:rsidRPr="00893EBE" w:rsidRDefault="00893EBE" w:rsidP="00893EBE"/>
    <w:p w14:paraId="474D50EC" w14:textId="3525A3FF" w:rsidR="00893EBE" w:rsidRPr="00893EBE" w:rsidRDefault="00893EBE" w:rsidP="00893EBE"/>
    <w:p w14:paraId="661B66F9" w14:textId="049BD982" w:rsidR="00893EBE" w:rsidRPr="00893EBE" w:rsidRDefault="00FD166D" w:rsidP="00893EBE">
      <w:r>
        <w:t xml:space="preserve">                                   </w:t>
      </w:r>
    </w:p>
    <w:p w14:paraId="7315D6F6" w14:textId="27E496A0" w:rsidR="00893EBE" w:rsidRPr="00893EBE" w:rsidRDefault="00893EBE" w:rsidP="00893EBE"/>
    <w:p w14:paraId="07734A53" w14:textId="2D9140AE" w:rsidR="00893EBE" w:rsidRPr="00893EBE" w:rsidRDefault="00893EBE" w:rsidP="00893EBE"/>
    <w:p w14:paraId="5D1E11F5" w14:textId="6E88B429" w:rsidR="00893EBE" w:rsidRPr="00893EBE" w:rsidRDefault="00893EBE" w:rsidP="00893EBE"/>
    <w:p w14:paraId="59C1AA95" w14:textId="65DF46A0" w:rsidR="00893EBE" w:rsidRDefault="00893EBE" w:rsidP="00893EBE"/>
    <w:p w14:paraId="7B0979D0" w14:textId="1D67EB66" w:rsidR="00893EBE" w:rsidRDefault="002F0569" w:rsidP="00893EBE">
      <w:r>
        <w:rPr>
          <w:noProof/>
        </w:rPr>
        <mc:AlternateContent>
          <mc:Choice Requires="wps">
            <w:drawing>
              <wp:anchor distT="0" distB="0" distL="114300" distR="114300" simplePos="0" relativeHeight="251668480" behindDoc="0" locked="0" layoutInCell="1" allowOverlap="1" wp14:anchorId="5ACC8E23" wp14:editId="633E1419">
                <wp:simplePos x="0" y="0"/>
                <wp:positionH relativeFrom="margin">
                  <wp:posOffset>2647950</wp:posOffset>
                </wp:positionH>
                <wp:positionV relativeFrom="paragraph">
                  <wp:posOffset>642620</wp:posOffset>
                </wp:positionV>
                <wp:extent cx="1952625" cy="18764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52625" cy="1876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0AAA7E" w14:textId="3E906BE0" w:rsidR="002F0569" w:rsidRDefault="002F0569" w:rsidP="002F0569"/>
                          <w:p w14:paraId="743B6795" w14:textId="77777777" w:rsidR="002F0569" w:rsidRDefault="002F0569" w:rsidP="002F0569"/>
                          <w:p w14:paraId="2601A7BB" w14:textId="77777777" w:rsidR="002F0569" w:rsidRDefault="002F0569" w:rsidP="002F0569"/>
                          <w:p w14:paraId="288C7A4A" w14:textId="77777777" w:rsidR="002F0569" w:rsidRDefault="002F0569" w:rsidP="002F0569"/>
                          <w:p w14:paraId="303C3C0E" w14:textId="77777777" w:rsidR="002F0569" w:rsidRDefault="002F0569" w:rsidP="002F0569"/>
                          <w:p w14:paraId="11D8B064" w14:textId="77777777" w:rsidR="002F0569" w:rsidRDefault="002F0569" w:rsidP="002F0569"/>
                          <w:p w14:paraId="40F3B4DC" w14:textId="77777777" w:rsidR="002F0569" w:rsidRDefault="002F0569" w:rsidP="002F0569"/>
                          <w:p w14:paraId="606E2F2A" w14:textId="77777777" w:rsidR="002F0569" w:rsidRDefault="002F0569" w:rsidP="002F0569"/>
                          <w:p w14:paraId="7E1456E4" w14:textId="77777777" w:rsidR="002F0569" w:rsidRDefault="002F0569" w:rsidP="002F0569"/>
                          <w:p w14:paraId="6D565399" w14:textId="77777777" w:rsidR="002F0569" w:rsidRDefault="002F0569" w:rsidP="002F0569"/>
                          <w:p w14:paraId="23D20EA4" w14:textId="77777777" w:rsidR="002F0569" w:rsidRDefault="002F0569" w:rsidP="002F0569"/>
                          <w:p w14:paraId="4C887F5F" w14:textId="77777777" w:rsidR="002F0569" w:rsidRDefault="002F0569" w:rsidP="002F0569"/>
                          <w:p w14:paraId="2B8B3887" w14:textId="77777777" w:rsidR="002F0569" w:rsidRDefault="002F0569" w:rsidP="002F0569"/>
                          <w:p w14:paraId="170464CB" w14:textId="77777777" w:rsidR="002F0569" w:rsidRDefault="002F0569" w:rsidP="002F0569"/>
                          <w:p w14:paraId="1E9B79BE" w14:textId="77777777" w:rsidR="002F0569" w:rsidRDefault="002F0569" w:rsidP="002F0569"/>
                          <w:p w14:paraId="4D9A3821" w14:textId="77777777" w:rsidR="002F0569" w:rsidRDefault="002F0569" w:rsidP="002F0569"/>
                          <w:p w14:paraId="3068161E" w14:textId="77777777" w:rsidR="002F0569" w:rsidRDefault="002F0569" w:rsidP="002F0569"/>
                          <w:p w14:paraId="2425455B" w14:textId="77777777" w:rsidR="002F0569" w:rsidRDefault="002F0569" w:rsidP="002F0569"/>
                          <w:p w14:paraId="44E28056" w14:textId="77777777" w:rsidR="002F0569" w:rsidRDefault="002F0569" w:rsidP="002F0569"/>
                          <w:p w14:paraId="406239A3" w14:textId="77777777" w:rsidR="002F0569" w:rsidRDefault="002F0569" w:rsidP="002F0569"/>
                          <w:p w14:paraId="1349E641" w14:textId="77777777" w:rsidR="002F0569" w:rsidRDefault="002F0569" w:rsidP="002F0569"/>
                          <w:p w14:paraId="1512FC65" w14:textId="77777777" w:rsidR="002F0569" w:rsidRDefault="002F0569" w:rsidP="002F0569"/>
                          <w:p w14:paraId="14696BB0" w14:textId="77777777" w:rsidR="002F0569" w:rsidRDefault="002F0569" w:rsidP="002F0569"/>
                          <w:p w14:paraId="2B54ECDF" w14:textId="77777777" w:rsidR="002F0569" w:rsidRDefault="002F0569" w:rsidP="002F0569"/>
                          <w:p w14:paraId="740FE7BF" w14:textId="77777777" w:rsidR="002F0569" w:rsidRDefault="002F0569" w:rsidP="002F0569"/>
                          <w:p w14:paraId="213A8832" w14:textId="77777777" w:rsidR="002F0569" w:rsidRDefault="002F0569" w:rsidP="002F0569"/>
                          <w:p w14:paraId="5D8798BD" w14:textId="77777777" w:rsidR="002F0569" w:rsidRDefault="002F0569" w:rsidP="002F0569"/>
                          <w:p w14:paraId="35FB7BCE" w14:textId="77777777" w:rsidR="002F0569" w:rsidRDefault="002F0569" w:rsidP="002F0569"/>
                          <w:p w14:paraId="0BC94BF4" w14:textId="77777777" w:rsidR="002F0569" w:rsidRDefault="002F0569" w:rsidP="002F0569"/>
                          <w:p w14:paraId="4473995F" w14:textId="77777777" w:rsidR="002F0569" w:rsidRDefault="002F0569" w:rsidP="002F0569"/>
                          <w:p w14:paraId="21CFA12A" w14:textId="77777777" w:rsidR="002F0569" w:rsidRDefault="002F0569" w:rsidP="002F0569"/>
                          <w:p w14:paraId="35667EF5" w14:textId="77777777" w:rsidR="002F0569" w:rsidRDefault="002F0569" w:rsidP="002F0569"/>
                          <w:p w14:paraId="38214769" w14:textId="77777777" w:rsidR="002F0569" w:rsidRDefault="002F0569" w:rsidP="002F0569"/>
                          <w:p w14:paraId="6FBD48C7" w14:textId="77777777" w:rsidR="002F0569" w:rsidRDefault="002F0569" w:rsidP="002F0569"/>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8E23" id="Text Box 19" o:spid="_x0000_s1028" type="#_x0000_t202" style="position:absolute;margin-left:208.5pt;margin-top:50.6pt;width:153.75pt;height:147.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" filled="f" stroked="f">
                <v:textbox inset="4pt,4pt,4pt,4pt">
                  <w:txbxContent>
                    <w:p w14:paraId="400AAA7E" w14:textId="3E906BE0" w:rsidR="002F0569" w:rsidRDefault="002F0569" w:rsidP="002F0569"/>
                    <w:p w14:paraId="743B6795" w14:textId="77777777" w:rsidR="002F0569" w:rsidRDefault="002F0569" w:rsidP="002F0569"/>
                    <w:p w14:paraId="2601A7BB" w14:textId="77777777" w:rsidR="002F0569" w:rsidRDefault="002F0569" w:rsidP="002F0569"/>
                    <w:p w14:paraId="288C7A4A" w14:textId="77777777" w:rsidR="002F0569" w:rsidRDefault="002F0569" w:rsidP="002F0569"/>
                    <w:p w14:paraId="303C3C0E" w14:textId="77777777" w:rsidR="002F0569" w:rsidRDefault="002F0569" w:rsidP="002F0569"/>
                    <w:p w14:paraId="11D8B064" w14:textId="77777777" w:rsidR="002F0569" w:rsidRDefault="002F0569" w:rsidP="002F0569"/>
                    <w:p w14:paraId="40F3B4DC" w14:textId="77777777" w:rsidR="002F0569" w:rsidRDefault="002F0569" w:rsidP="002F0569"/>
                    <w:p w14:paraId="606E2F2A" w14:textId="77777777" w:rsidR="002F0569" w:rsidRDefault="002F0569" w:rsidP="002F0569"/>
                    <w:p w14:paraId="7E1456E4" w14:textId="77777777" w:rsidR="002F0569" w:rsidRDefault="002F0569" w:rsidP="002F0569"/>
                    <w:p w14:paraId="6D565399" w14:textId="77777777" w:rsidR="002F0569" w:rsidRDefault="002F0569" w:rsidP="002F0569"/>
                    <w:p w14:paraId="23D20EA4" w14:textId="77777777" w:rsidR="002F0569" w:rsidRDefault="002F0569" w:rsidP="002F0569"/>
                    <w:p w14:paraId="4C887F5F" w14:textId="77777777" w:rsidR="002F0569" w:rsidRDefault="002F0569" w:rsidP="002F0569"/>
                    <w:p w14:paraId="2B8B3887" w14:textId="77777777" w:rsidR="002F0569" w:rsidRDefault="002F0569" w:rsidP="002F0569"/>
                    <w:p w14:paraId="170464CB" w14:textId="77777777" w:rsidR="002F0569" w:rsidRDefault="002F0569" w:rsidP="002F0569"/>
                    <w:p w14:paraId="1E9B79BE" w14:textId="77777777" w:rsidR="002F0569" w:rsidRDefault="002F0569" w:rsidP="002F0569"/>
                    <w:p w14:paraId="4D9A3821" w14:textId="77777777" w:rsidR="002F0569" w:rsidRDefault="002F0569" w:rsidP="002F0569"/>
                    <w:p w14:paraId="3068161E" w14:textId="77777777" w:rsidR="002F0569" w:rsidRDefault="002F0569" w:rsidP="002F0569"/>
                    <w:p w14:paraId="2425455B" w14:textId="77777777" w:rsidR="002F0569" w:rsidRDefault="002F0569" w:rsidP="002F0569"/>
                    <w:p w14:paraId="44E28056" w14:textId="77777777" w:rsidR="002F0569" w:rsidRDefault="002F0569" w:rsidP="002F0569"/>
                    <w:p w14:paraId="406239A3" w14:textId="77777777" w:rsidR="002F0569" w:rsidRDefault="002F0569" w:rsidP="002F0569"/>
                    <w:p w14:paraId="1349E641" w14:textId="77777777" w:rsidR="002F0569" w:rsidRDefault="002F0569" w:rsidP="002F0569"/>
                    <w:p w14:paraId="1512FC65" w14:textId="77777777" w:rsidR="002F0569" w:rsidRDefault="002F0569" w:rsidP="002F0569"/>
                    <w:p w14:paraId="14696BB0" w14:textId="77777777" w:rsidR="002F0569" w:rsidRDefault="002F0569" w:rsidP="002F0569"/>
                    <w:p w14:paraId="2B54ECDF" w14:textId="77777777" w:rsidR="002F0569" w:rsidRDefault="002F0569" w:rsidP="002F0569"/>
                    <w:p w14:paraId="740FE7BF" w14:textId="77777777" w:rsidR="002F0569" w:rsidRDefault="002F0569" w:rsidP="002F0569"/>
                    <w:p w14:paraId="213A8832" w14:textId="77777777" w:rsidR="002F0569" w:rsidRDefault="002F0569" w:rsidP="002F0569"/>
                    <w:p w14:paraId="5D8798BD" w14:textId="77777777" w:rsidR="002F0569" w:rsidRDefault="002F0569" w:rsidP="002F0569"/>
                    <w:p w14:paraId="35FB7BCE" w14:textId="77777777" w:rsidR="002F0569" w:rsidRDefault="002F0569" w:rsidP="002F0569"/>
                    <w:p w14:paraId="0BC94BF4" w14:textId="77777777" w:rsidR="002F0569" w:rsidRDefault="002F0569" w:rsidP="002F0569"/>
                    <w:p w14:paraId="4473995F" w14:textId="77777777" w:rsidR="002F0569" w:rsidRDefault="002F0569" w:rsidP="002F0569"/>
                    <w:p w14:paraId="21CFA12A" w14:textId="77777777" w:rsidR="002F0569" w:rsidRDefault="002F0569" w:rsidP="002F0569"/>
                    <w:p w14:paraId="35667EF5" w14:textId="77777777" w:rsidR="002F0569" w:rsidRDefault="002F0569" w:rsidP="002F0569"/>
                    <w:p w14:paraId="38214769" w14:textId="77777777" w:rsidR="002F0569" w:rsidRDefault="002F0569" w:rsidP="002F0569"/>
                    <w:p w14:paraId="6FBD48C7" w14:textId="77777777" w:rsidR="002F0569" w:rsidRDefault="002F0569" w:rsidP="002F0569"/>
                  </w:txbxContent>
                </v:textbox>
                <w10:wrap anchorx="margin"/>
              </v:shape>
            </w:pict>
          </mc:Fallback>
        </mc:AlternateContent>
      </w:r>
    </w:p>
    <w:sectPr w:rsidR="00893EBE" w:rsidSect="00954C22">
      <w:headerReference w:type="default" r:id="rId37"/>
      <w:footerReference w:type="even" r:id="rId38"/>
      <w:footerReference w:type="default" r:id="rId39"/>
      <w:pgSz w:w="12240" w:h="15840" w:code="1"/>
      <w:pgMar w:top="720" w:right="90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9E922" w14:textId="77777777" w:rsidR="0052191C" w:rsidRDefault="0052191C" w:rsidP="00E74B29">
      <w:r>
        <w:separator/>
      </w:r>
    </w:p>
  </w:endnote>
  <w:endnote w:type="continuationSeparator" w:id="0">
    <w:p w14:paraId="44BB47B9" w14:textId="77777777" w:rsidR="0052191C" w:rsidRDefault="0052191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4BA31C3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7D357A"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713E" w14:textId="77777777" w:rsidR="00E74B29" w:rsidRDefault="00E74B29" w:rsidP="006709F1">
    <w:pPr>
      <w:pStyle w:val="Footer"/>
      <w:rPr>
        <w:rStyle w:val="PageNumber"/>
      </w:rPr>
    </w:pPr>
  </w:p>
  <w:tbl>
    <w:tblPr>
      <w:tblStyle w:val="TableGrid"/>
      <w:tblW w:w="11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122"/>
      <w:gridCol w:w="5612"/>
      <w:gridCol w:w="3367"/>
      <w:gridCol w:w="1122"/>
    </w:tblGrid>
    <w:tr w:rsidR="00E74B29" w14:paraId="284C6914" w14:textId="77777777" w:rsidTr="00155646">
      <w:trPr>
        <w:trHeight w:val="75"/>
      </w:trPr>
      <w:tc>
        <w:tcPr>
          <w:tcW w:w="1122" w:type="dxa"/>
        </w:tcPr>
        <w:p w14:paraId="372C431F" w14:textId="77777777" w:rsidR="00E74B29" w:rsidRPr="00E74B29" w:rsidRDefault="00E74B29" w:rsidP="006709F1">
          <w:pPr>
            <w:pStyle w:val="Footer"/>
          </w:pPr>
        </w:p>
      </w:tc>
      <w:tc>
        <w:tcPr>
          <w:tcW w:w="5612" w:type="dxa"/>
        </w:tcPr>
        <w:p w14:paraId="3817CFCF" w14:textId="3A4C699A" w:rsidR="00E74B29" w:rsidRPr="00874FE7" w:rsidRDefault="00883799" w:rsidP="006709F1">
          <w:pPr>
            <w:pStyle w:val="Footer"/>
          </w:pPr>
          <w:r>
            <w:t>FINAL REPORT</w:t>
          </w:r>
          <w:r w:rsidR="00FE29F0">
            <w:t xml:space="preserve"> – GROUP 21</w:t>
          </w:r>
        </w:p>
      </w:tc>
      <w:tc>
        <w:tcPr>
          <w:tcW w:w="3367" w:type="dxa"/>
        </w:tcPr>
        <w:sdt>
          <w:sdtPr>
            <w:rPr>
              <w:rStyle w:val="PageNumber"/>
            </w:rPr>
            <w:id w:val="-1206949233"/>
            <w:docPartObj>
              <w:docPartGallery w:val="Page Numbers (Bottom of Page)"/>
              <w:docPartUnique/>
            </w:docPartObj>
          </w:sdtPr>
          <w:sdtEndPr>
            <w:rPr>
              <w:rStyle w:val="PageNumber"/>
            </w:rPr>
          </w:sdtEndPr>
          <w:sdtContent>
            <w:p w14:paraId="048BFFFC"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122" w:type="dxa"/>
        </w:tcPr>
        <w:p w14:paraId="09E81A7A" w14:textId="77777777" w:rsidR="00E74B29" w:rsidRPr="00E74B29" w:rsidRDefault="00E74B29" w:rsidP="006709F1">
          <w:pPr>
            <w:pStyle w:val="Footer"/>
          </w:pPr>
        </w:p>
      </w:tc>
    </w:tr>
  </w:tbl>
  <w:p w14:paraId="1667E4EE" w14:textId="77777777" w:rsidR="00E74B29" w:rsidRDefault="00E74B29" w:rsidP="00155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76F6" w14:textId="77777777" w:rsidR="0052191C" w:rsidRDefault="0052191C" w:rsidP="00E74B29">
      <w:r>
        <w:separator/>
      </w:r>
    </w:p>
  </w:footnote>
  <w:footnote w:type="continuationSeparator" w:id="0">
    <w:p w14:paraId="5748C19D" w14:textId="77777777" w:rsidR="0052191C" w:rsidRDefault="0052191C"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64BA" w14:textId="5B796F17" w:rsidR="00B30E9A" w:rsidRDefault="003D247A" w:rsidP="00722468">
    <w:pPr>
      <w:pStyle w:val="Header"/>
    </w:pPr>
    <w:r>
      <w:t xml:space="preserve">     </w:t>
    </w:r>
    <w:r w:rsidR="00722468">
      <w:t xml:space="preserve">                                                                                                     </w:t>
    </w:r>
    <w:r>
      <w:t xml:space="preserve">                                                                                                                                                </w:t>
    </w:r>
    <w:r w:rsidR="007224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047"/>
    <w:multiLevelType w:val="hybridMultilevel"/>
    <w:tmpl w:val="A4DE732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753332"/>
    <w:multiLevelType w:val="hybridMultilevel"/>
    <w:tmpl w:val="9348A642"/>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E97F52"/>
    <w:multiLevelType w:val="hybridMultilevel"/>
    <w:tmpl w:val="7AC8EB96"/>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CB75420"/>
    <w:multiLevelType w:val="hybridMultilevel"/>
    <w:tmpl w:val="960E3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395DD8"/>
    <w:multiLevelType w:val="hybridMultilevel"/>
    <w:tmpl w:val="E3E0BE9C"/>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4F460969"/>
    <w:multiLevelType w:val="hybridMultilevel"/>
    <w:tmpl w:val="6750EB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D819DC"/>
    <w:multiLevelType w:val="hybridMultilevel"/>
    <w:tmpl w:val="0DFA89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FA597E"/>
    <w:multiLevelType w:val="hybridMultilevel"/>
    <w:tmpl w:val="0F6C28A2"/>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612B7DFC"/>
    <w:multiLevelType w:val="hybridMultilevel"/>
    <w:tmpl w:val="E8442800"/>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6AE92E28"/>
    <w:multiLevelType w:val="hybridMultilevel"/>
    <w:tmpl w:val="CD2A3EE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4971E90"/>
    <w:multiLevelType w:val="hybridMultilevel"/>
    <w:tmpl w:val="58E4B7AC"/>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78D97D53"/>
    <w:multiLevelType w:val="hybridMultilevel"/>
    <w:tmpl w:val="5CF0C72E"/>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2"/>
  </w:num>
  <w:num w:numId="2">
    <w:abstractNumId w:val="7"/>
  </w:num>
  <w:num w:numId="3">
    <w:abstractNumId w:val="4"/>
  </w:num>
  <w:num w:numId="4">
    <w:abstractNumId w:val="3"/>
  </w:num>
  <w:num w:numId="5">
    <w:abstractNumId w:val="10"/>
  </w:num>
  <w:num w:numId="6">
    <w:abstractNumId w:val="12"/>
  </w:num>
  <w:num w:numId="7">
    <w:abstractNumId w:val="9"/>
  </w:num>
  <w:num w:numId="8">
    <w:abstractNumId w:val="6"/>
  </w:num>
  <w:num w:numId="9">
    <w:abstractNumId w:val="11"/>
  </w:num>
  <w:num w:numId="10">
    <w:abstractNumId w:val="8"/>
  </w:num>
  <w:num w:numId="11">
    <w:abstractNumId w:val="5"/>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removePersonalInformation/>
  <w:removeDateAndTime/>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646"/>
    <w:rsid w:val="00043A43"/>
    <w:rsid w:val="00043F4D"/>
    <w:rsid w:val="000802E1"/>
    <w:rsid w:val="00082640"/>
    <w:rsid w:val="00086FA5"/>
    <w:rsid w:val="000A231D"/>
    <w:rsid w:val="000E3CC9"/>
    <w:rsid w:val="000E4641"/>
    <w:rsid w:val="00151F66"/>
    <w:rsid w:val="0015206F"/>
    <w:rsid w:val="00155646"/>
    <w:rsid w:val="00166168"/>
    <w:rsid w:val="00177F8D"/>
    <w:rsid w:val="00180FF0"/>
    <w:rsid w:val="00185F4A"/>
    <w:rsid w:val="001D1783"/>
    <w:rsid w:val="001F6C5C"/>
    <w:rsid w:val="002334B5"/>
    <w:rsid w:val="00277098"/>
    <w:rsid w:val="00281598"/>
    <w:rsid w:val="002D2200"/>
    <w:rsid w:val="002E15CE"/>
    <w:rsid w:val="002F0569"/>
    <w:rsid w:val="0033436E"/>
    <w:rsid w:val="003A73EE"/>
    <w:rsid w:val="003C5554"/>
    <w:rsid w:val="003D247A"/>
    <w:rsid w:val="003D2F7F"/>
    <w:rsid w:val="003E452E"/>
    <w:rsid w:val="003E4C1D"/>
    <w:rsid w:val="0040564B"/>
    <w:rsid w:val="00411D06"/>
    <w:rsid w:val="00423AF9"/>
    <w:rsid w:val="00471089"/>
    <w:rsid w:val="0048120C"/>
    <w:rsid w:val="0048420C"/>
    <w:rsid w:val="004909D9"/>
    <w:rsid w:val="00494051"/>
    <w:rsid w:val="004C7118"/>
    <w:rsid w:val="004F0C44"/>
    <w:rsid w:val="00521481"/>
    <w:rsid w:val="0052191C"/>
    <w:rsid w:val="00536E25"/>
    <w:rsid w:val="005713BF"/>
    <w:rsid w:val="00594A1D"/>
    <w:rsid w:val="005A04F6"/>
    <w:rsid w:val="005C567E"/>
    <w:rsid w:val="005C5F2F"/>
    <w:rsid w:val="005D03D7"/>
    <w:rsid w:val="005F204C"/>
    <w:rsid w:val="005F71CB"/>
    <w:rsid w:val="00665110"/>
    <w:rsid w:val="006709F1"/>
    <w:rsid w:val="006814CC"/>
    <w:rsid w:val="006C60E6"/>
    <w:rsid w:val="006D2D3E"/>
    <w:rsid w:val="00722468"/>
    <w:rsid w:val="00724681"/>
    <w:rsid w:val="00725F2A"/>
    <w:rsid w:val="00731E80"/>
    <w:rsid w:val="00736B25"/>
    <w:rsid w:val="007A0BA3"/>
    <w:rsid w:val="00810047"/>
    <w:rsid w:val="008236D4"/>
    <w:rsid w:val="00837914"/>
    <w:rsid w:val="00874FE7"/>
    <w:rsid w:val="00883799"/>
    <w:rsid w:val="00893EBE"/>
    <w:rsid w:val="008F257F"/>
    <w:rsid w:val="008F623F"/>
    <w:rsid w:val="009104DE"/>
    <w:rsid w:val="0093588D"/>
    <w:rsid w:val="00952F7D"/>
    <w:rsid w:val="0095496A"/>
    <w:rsid w:val="00954C22"/>
    <w:rsid w:val="0096060A"/>
    <w:rsid w:val="00986810"/>
    <w:rsid w:val="009974DE"/>
    <w:rsid w:val="009A2658"/>
    <w:rsid w:val="009A38BA"/>
    <w:rsid w:val="009C1F1D"/>
    <w:rsid w:val="009C329A"/>
    <w:rsid w:val="009D093A"/>
    <w:rsid w:val="009E3DAC"/>
    <w:rsid w:val="00A33A20"/>
    <w:rsid w:val="00A67977"/>
    <w:rsid w:val="00AA312B"/>
    <w:rsid w:val="00AF443A"/>
    <w:rsid w:val="00B135A9"/>
    <w:rsid w:val="00B30E9A"/>
    <w:rsid w:val="00B34EC8"/>
    <w:rsid w:val="00B43E11"/>
    <w:rsid w:val="00B66045"/>
    <w:rsid w:val="00B97E4A"/>
    <w:rsid w:val="00BB0959"/>
    <w:rsid w:val="00BE278B"/>
    <w:rsid w:val="00BF7E64"/>
    <w:rsid w:val="00C755AB"/>
    <w:rsid w:val="00C774CA"/>
    <w:rsid w:val="00CB7B0E"/>
    <w:rsid w:val="00CD1B8C"/>
    <w:rsid w:val="00D022A1"/>
    <w:rsid w:val="00D33B01"/>
    <w:rsid w:val="00D43125"/>
    <w:rsid w:val="00D519D2"/>
    <w:rsid w:val="00D65BC5"/>
    <w:rsid w:val="00D66A3A"/>
    <w:rsid w:val="00D732D8"/>
    <w:rsid w:val="00D875B1"/>
    <w:rsid w:val="00DB2267"/>
    <w:rsid w:val="00DD153A"/>
    <w:rsid w:val="00DD4DAB"/>
    <w:rsid w:val="00DE598B"/>
    <w:rsid w:val="00DF198B"/>
    <w:rsid w:val="00E107D9"/>
    <w:rsid w:val="00E179A3"/>
    <w:rsid w:val="00E3625F"/>
    <w:rsid w:val="00E74B29"/>
    <w:rsid w:val="00E814EB"/>
    <w:rsid w:val="00EB4F77"/>
    <w:rsid w:val="00EB5E29"/>
    <w:rsid w:val="00F46911"/>
    <w:rsid w:val="00F50791"/>
    <w:rsid w:val="00F718EC"/>
    <w:rsid w:val="00F74E8B"/>
    <w:rsid w:val="00F8495A"/>
    <w:rsid w:val="00FB2F1A"/>
    <w:rsid w:val="00FD166D"/>
    <w:rsid w:val="00FE2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3CF3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5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itle">
    <w:name w:val="Title"/>
    <w:basedOn w:val="Normal"/>
    <w:next w:val="Normal"/>
    <w:link w:val="TitleChar"/>
    <w:uiPriority w:val="10"/>
    <w:qFormat/>
    <w:rsid w:val="00155646"/>
    <w:pPr>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155646"/>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155646"/>
    <w:pPr>
      <w:numPr>
        <w:ilvl w:val="1"/>
      </w:numPr>
      <w:spacing w:after="160" w:line="259" w:lineRule="auto"/>
      <w:ind w:left="720"/>
    </w:pPr>
    <w:rPr>
      <w:rFonts w:eastAsiaTheme="minorEastAsia"/>
      <w:color w:val="F2F2F2" w:themeColor="background1" w:themeShade="F2"/>
      <w:spacing w:val="15"/>
      <w:sz w:val="48"/>
      <w:szCs w:val="22"/>
    </w:rPr>
  </w:style>
  <w:style w:type="character" w:customStyle="1" w:styleId="SubtitleChar">
    <w:name w:val="Subtitle Char"/>
    <w:basedOn w:val="DefaultParagraphFont"/>
    <w:link w:val="Subtitle"/>
    <w:uiPriority w:val="11"/>
    <w:rsid w:val="00155646"/>
    <w:rPr>
      <w:rFonts w:eastAsiaTheme="minorEastAsia"/>
      <w:color w:val="F2F2F2" w:themeColor="background1" w:themeShade="F2"/>
      <w:spacing w:val="15"/>
      <w:sz w:val="48"/>
      <w:szCs w:val="22"/>
    </w:rPr>
  </w:style>
  <w:style w:type="paragraph" w:styleId="ListParagraph">
    <w:name w:val="List Paragraph"/>
    <w:basedOn w:val="Normal"/>
    <w:uiPriority w:val="34"/>
    <w:qFormat/>
    <w:rsid w:val="00155646"/>
    <w:pPr>
      <w:ind w:left="720"/>
      <w:contextualSpacing/>
    </w:pPr>
  </w:style>
  <w:style w:type="character" w:styleId="Hyperlink">
    <w:name w:val="Hyperlink"/>
    <w:basedOn w:val="DefaultParagraphFont"/>
    <w:uiPriority w:val="99"/>
    <w:unhideWhenUsed/>
    <w:rsid w:val="00883799"/>
    <w:rPr>
      <w:color w:val="0000FF"/>
      <w:u w:val="single"/>
    </w:rPr>
  </w:style>
  <w:style w:type="paragraph" w:styleId="NoSpacing">
    <w:name w:val="No Spacing"/>
    <w:basedOn w:val="Normal"/>
    <w:uiPriority w:val="1"/>
    <w:qFormat/>
    <w:rsid w:val="00883799"/>
    <w:rPr>
      <w:szCs w:val="22"/>
      <w:lang w:val="en-GB" w:bidi="en-US"/>
    </w:rPr>
  </w:style>
  <w:style w:type="table" w:styleId="GridTable6Colorful-Accent4">
    <w:name w:val="Grid Table 6 Colorful Accent 4"/>
    <w:basedOn w:val="TableNormal"/>
    <w:uiPriority w:val="51"/>
    <w:rsid w:val="00C774CA"/>
    <w:rPr>
      <w:color w:val="1880AD" w:themeColor="accent4" w:themeShade="BF"/>
    </w:rPr>
    <w:tblPr>
      <w:tblStyleRowBandSize w:val="1"/>
      <w:tblStyleColBandSize w:val="1"/>
      <w:tblBorders>
        <w:top w:val="single" w:sz="4" w:space="0" w:color="7DCBED" w:themeColor="accent4" w:themeTint="99"/>
        <w:left w:val="single" w:sz="4" w:space="0" w:color="7DCBED" w:themeColor="accent4" w:themeTint="99"/>
        <w:bottom w:val="single" w:sz="4" w:space="0" w:color="7DCBED" w:themeColor="accent4" w:themeTint="99"/>
        <w:right w:val="single" w:sz="4" w:space="0" w:color="7DCBED" w:themeColor="accent4" w:themeTint="99"/>
        <w:insideH w:val="single" w:sz="4" w:space="0" w:color="7DCBED" w:themeColor="accent4" w:themeTint="99"/>
        <w:insideV w:val="single" w:sz="4" w:space="0" w:color="7DCBED" w:themeColor="accent4" w:themeTint="99"/>
      </w:tblBorders>
    </w:tblPr>
    <w:tblStylePr w:type="firstRow">
      <w:rPr>
        <w:b/>
        <w:bCs/>
      </w:rPr>
      <w:tblPr/>
      <w:tcPr>
        <w:tcBorders>
          <w:bottom w:val="single" w:sz="12" w:space="0" w:color="7DCBED" w:themeColor="accent4" w:themeTint="99"/>
        </w:tcBorders>
      </w:tcPr>
    </w:tblStylePr>
    <w:tblStylePr w:type="lastRow">
      <w:rPr>
        <w:b/>
        <w:bCs/>
      </w:rPr>
      <w:tblPr/>
      <w:tcPr>
        <w:tcBorders>
          <w:top w:val="double" w:sz="4" w:space="0" w:color="7DCBED" w:themeColor="accent4" w:themeTint="99"/>
        </w:tcBorders>
      </w:tcPr>
    </w:tblStylePr>
    <w:tblStylePr w:type="firstCol">
      <w:rPr>
        <w:b/>
        <w:bCs/>
      </w:rPr>
    </w:tblStylePr>
    <w:tblStylePr w:type="lastCol">
      <w:rPr>
        <w:b/>
        <w:bCs/>
      </w:rPr>
    </w:tblStylePr>
    <w:tblStylePr w:type="band1Vert">
      <w:tblPr/>
      <w:tcPr>
        <w:shd w:val="clear" w:color="auto" w:fill="D3EDF9" w:themeFill="accent4" w:themeFillTint="33"/>
      </w:tcPr>
    </w:tblStylePr>
    <w:tblStylePr w:type="band1Horz">
      <w:tblPr/>
      <w:tcPr>
        <w:shd w:val="clear" w:color="auto" w:fill="D3EDF9" w:themeFill="accent4" w:themeFillTint="33"/>
      </w:tcPr>
    </w:tblStylePr>
  </w:style>
  <w:style w:type="paragraph" w:styleId="TOCHeading">
    <w:name w:val="TOC Heading"/>
    <w:basedOn w:val="Heading1"/>
    <w:next w:val="Normal"/>
    <w:uiPriority w:val="39"/>
    <w:unhideWhenUsed/>
    <w:qFormat/>
    <w:rsid w:val="00722468"/>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722468"/>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3A73EE"/>
    <w:pPr>
      <w:tabs>
        <w:tab w:val="right" w:leader="dot" w:pos="10430"/>
      </w:tabs>
      <w:spacing w:after="100" w:line="360" w:lineRule="auto"/>
    </w:pPr>
    <w:rPr>
      <w:rFonts w:eastAsiaTheme="minorEastAsia" w:cs="Times New Roman"/>
      <w:sz w:val="22"/>
      <w:szCs w:val="22"/>
    </w:rPr>
  </w:style>
  <w:style w:type="paragraph" w:styleId="TOC3">
    <w:name w:val="toc 3"/>
    <w:basedOn w:val="Normal"/>
    <w:next w:val="Normal"/>
    <w:autoRedefine/>
    <w:uiPriority w:val="39"/>
    <w:unhideWhenUsed/>
    <w:rsid w:val="00722468"/>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6614">
      <w:bodyDiv w:val="1"/>
      <w:marLeft w:val="0"/>
      <w:marRight w:val="0"/>
      <w:marTop w:val="0"/>
      <w:marBottom w:val="0"/>
      <w:divBdr>
        <w:top w:val="none" w:sz="0" w:space="0" w:color="auto"/>
        <w:left w:val="none" w:sz="0" w:space="0" w:color="auto"/>
        <w:bottom w:val="none" w:sz="0" w:space="0" w:color="auto"/>
        <w:right w:val="none" w:sz="0" w:space="0" w:color="auto"/>
      </w:divBdr>
    </w:div>
    <w:div w:id="190028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b2db611801df5fc3/Desktop/New%20folder/Hospital%20Management%20System%20-%20Group%2021/10707395%20-%20Group%2021.docx" TargetMode="External"/><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footer" Target="footer2.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lymouth.ac.uk/studenthandbook"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wmf"/><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ran\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21</Pages>
  <Words>1357</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2021-04-28T10:08:00Z</dcterms:created>
  <dcterms:modified xsi:type="dcterms:W3CDTF">2021-04-28T10:21:00Z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